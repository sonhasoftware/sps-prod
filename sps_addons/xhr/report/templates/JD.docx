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DA0" w:rsidRDefault="00693DA0" w:rsidP="00450793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MÔ TẢ CÔNG VIỆC</w:t>
      </w:r>
    </w:p>
    <w:p w:rsidR="005D6355" w:rsidRPr="0077667C" w:rsidRDefault="005D6355" w:rsidP="00450793">
      <w:pPr>
        <w:jc w:val="center"/>
        <w:rPr>
          <w:rFonts w:ascii="Arial" w:hAnsi="Arial" w:cs="Arial"/>
          <w:i/>
          <w:sz w:val="20"/>
        </w:rPr>
      </w:pPr>
      <w:r w:rsidRPr="0077667C">
        <w:rPr>
          <w:rFonts w:ascii="Arial" w:hAnsi="Arial" w:cs="Arial"/>
          <w:i/>
          <w:sz w:val="20"/>
        </w:rPr>
        <w:t>JOB DESCRIPTION</w:t>
      </w:r>
    </w:p>
    <w:p w:rsidR="0032269D" w:rsidRPr="0032269D" w:rsidRDefault="0032269D" w:rsidP="0032269D">
      <w:pPr>
        <w:rPr>
          <w:rFonts w:ascii="Arial" w:hAnsi="Arial" w:cs="Arial"/>
          <w:i/>
          <w:sz w:val="22"/>
          <w:szCs w:val="22"/>
        </w:rPr>
      </w:pPr>
    </w:p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6"/>
        <w:gridCol w:w="5402"/>
      </w:tblGrid>
      <w:tr w:rsidR="000E2FE5" w:rsidTr="000A4E06">
        <w:trPr>
          <w:trHeight w:val="337"/>
        </w:trPr>
        <w:tc>
          <w:tcPr>
            <w:tcW w:w="10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hideMark/>
          </w:tcPr>
          <w:p w:rsidR="000E2FE5" w:rsidRPr="00B11087" w:rsidRDefault="00B15193">
            <w:pPr>
              <w:spacing w:before="120" w:line="204" w:lineRule="auto"/>
              <w:jc w:val="center"/>
              <w:rPr>
                <w:rFonts w:ascii="Arial" w:hAnsi="Arial" w:cs="Arial"/>
                <w:bCs/>
                <w:color w:val="FFFFFF"/>
                <w:sz w:val="20"/>
              </w:rPr>
            </w:pPr>
            <w:r w:rsidRPr="00B11087">
              <w:rPr>
                <w:rFonts w:ascii="Arial" w:hAnsi="Arial" w:cs="Arial"/>
                <w:bCs/>
                <w:color w:val="FFFFFF"/>
                <w:sz w:val="20"/>
              </w:rPr>
              <w:t>THÔNG TIN CHUNG</w:t>
            </w:r>
          </w:p>
        </w:tc>
      </w:tr>
      <w:tr w:rsidR="00693DA0" w:rsidTr="00B15193">
        <w:trPr>
          <w:trHeight w:val="636"/>
        </w:trPr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E1B" w:rsidRPr="00B85B09" w:rsidRDefault="00693DA0" w:rsidP="00541E1B">
            <w:pPr>
              <w:spacing w:before="120" w:line="204" w:lineRule="auto"/>
              <w:rPr>
                <w:rFonts w:ascii="Arial" w:eastAsia="Times New Roman" w:hAnsi="Arial" w:cs="Arial"/>
                <w:sz w:val="20"/>
              </w:rPr>
            </w:pPr>
            <w:proofErr w:type="spellStart"/>
            <w:r w:rsidRPr="00B85B09">
              <w:rPr>
                <w:rFonts w:ascii="Arial" w:hAnsi="Arial" w:cs="Arial"/>
                <w:b/>
                <w:bCs/>
                <w:sz w:val="20"/>
              </w:rPr>
              <w:t>Chức</w:t>
            </w:r>
            <w:proofErr w:type="spellEnd"/>
            <w:r w:rsidRPr="00B85B0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Pr="00B85B09">
              <w:rPr>
                <w:rFonts w:ascii="Arial" w:hAnsi="Arial" w:cs="Arial"/>
                <w:b/>
                <w:bCs/>
                <w:sz w:val="20"/>
              </w:rPr>
              <w:t>danh</w:t>
            </w:r>
            <w:proofErr w:type="spellEnd"/>
            <w:r w:rsidRPr="00B85B09">
              <w:rPr>
                <w:rFonts w:ascii="Arial" w:hAnsi="Arial" w:cs="Arial"/>
                <w:b/>
                <w:bCs/>
                <w:sz w:val="20"/>
              </w:rPr>
              <w:t>:</w:t>
            </w:r>
            <w:r w:rsidRPr="00B85B09">
              <w:rPr>
                <w:rFonts w:ascii="Arial" w:hAnsi="Arial" w:cs="Arial"/>
                <w:bCs/>
                <w:sz w:val="20"/>
              </w:rPr>
              <w:t xml:space="preserve"> </w:t>
            </w:r>
            <w:r w:rsidR="00916203">
              <w:rPr>
                <w:rFonts w:ascii="Arial" w:eastAsia="Times New Roman" w:hAnsi="Arial" w:cs="Arial"/>
                <w:color w:val="0070C0"/>
                <w:sz w:val="20"/>
              </w:rPr>
              <w:t>{{</w:t>
            </w:r>
            <w:r w:rsidR="00CC2C95">
              <w:rPr>
                <w:rFonts w:ascii="Arial" w:eastAsia="Times New Roman" w:hAnsi="Arial" w:cs="Arial"/>
                <w:color w:val="0070C0"/>
                <w:sz w:val="20"/>
              </w:rPr>
              <w:t xml:space="preserve"> </w:t>
            </w:r>
            <w:proofErr w:type="spellStart"/>
            <w:r w:rsidR="00CC2C95">
              <w:rPr>
                <w:rFonts w:ascii="Arial" w:eastAsia="Times New Roman" w:hAnsi="Arial" w:cs="Arial"/>
                <w:color w:val="0070C0"/>
                <w:sz w:val="20"/>
              </w:rPr>
              <w:t>name</w:t>
            </w:r>
            <w:r w:rsidR="007065F9">
              <w:rPr>
                <w:rFonts w:ascii="Arial" w:eastAsia="Times New Roman" w:hAnsi="Arial" w:cs="Arial"/>
                <w:color w:val="0070C0"/>
                <w:sz w:val="20"/>
              </w:rPr>
              <w:t>|e</w:t>
            </w:r>
            <w:proofErr w:type="spellEnd"/>
            <w:r w:rsidR="00916203">
              <w:rPr>
                <w:rFonts w:ascii="Arial" w:eastAsia="Times New Roman" w:hAnsi="Arial" w:cs="Arial"/>
                <w:color w:val="0070C0"/>
                <w:sz w:val="20"/>
              </w:rPr>
              <w:t xml:space="preserve"> }}</w:t>
            </w:r>
          </w:p>
          <w:p w:rsidR="00693DA0" w:rsidRPr="00095F48" w:rsidRDefault="00541E1B" w:rsidP="00DA2994">
            <w:pPr>
              <w:spacing w:before="120" w:line="204" w:lineRule="auto"/>
              <w:rPr>
                <w:rFonts w:ascii="Arial" w:hAnsi="Arial" w:cs="Arial"/>
                <w:bCs/>
                <w:color w:val="0070C0"/>
                <w:sz w:val="20"/>
              </w:rPr>
            </w:pPr>
            <w:r w:rsidRPr="00B85B09">
              <w:rPr>
                <w:rFonts w:ascii="Arial" w:eastAsia="Times New Roman" w:hAnsi="Arial" w:cs="Arial"/>
                <w:sz w:val="20"/>
              </w:rPr>
              <w:t xml:space="preserve">                   </w:t>
            </w:r>
            <w:r w:rsidR="00095F48">
              <w:rPr>
                <w:rFonts w:ascii="Arial" w:eastAsia="Times New Roman" w:hAnsi="Arial" w:cs="Arial"/>
                <w:sz w:val="20"/>
              </w:rPr>
              <w:t xml:space="preserve">  </w:t>
            </w:r>
          </w:p>
        </w:tc>
        <w:tc>
          <w:tcPr>
            <w:tcW w:w="5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5F48" w:rsidRPr="0037397C" w:rsidRDefault="00693DA0" w:rsidP="00095F48">
            <w:pPr>
              <w:pStyle w:val="Heading8"/>
              <w:jc w:val="left"/>
              <w:rPr>
                <w:rFonts w:ascii="Arial" w:eastAsia="Times New Roman" w:hAnsi="Arial" w:cs="Arial"/>
                <w:b w:val="0"/>
                <w:color w:val="2F5496"/>
                <w:sz w:val="20"/>
                <w:lang w:val="en-US"/>
              </w:rPr>
            </w:pPr>
            <w:proofErr w:type="spellStart"/>
            <w:r w:rsidRPr="00B85B09">
              <w:rPr>
                <w:rFonts w:ascii="Arial" w:hAnsi="Arial" w:cs="Arial"/>
                <w:bCs/>
                <w:sz w:val="20"/>
                <w:lang w:val="en-US" w:eastAsia="en-US"/>
              </w:rPr>
              <w:t>Phụ</w:t>
            </w:r>
            <w:proofErr w:type="spellEnd"/>
            <w:r w:rsidRPr="00B85B09">
              <w:rPr>
                <w:rFonts w:ascii="Arial" w:hAnsi="Arial" w:cs="Arial"/>
                <w:bCs/>
                <w:sz w:val="20"/>
                <w:lang w:val="en-US" w:eastAsia="en-US"/>
              </w:rPr>
              <w:t xml:space="preserve"> </w:t>
            </w:r>
            <w:proofErr w:type="spellStart"/>
            <w:r w:rsidRPr="00B85B09">
              <w:rPr>
                <w:rFonts w:ascii="Arial" w:hAnsi="Arial" w:cs="Arial"/>
                <w:bCs/>
                <w:sz w:val="20"/>
                <w:lang w:val="en-US" w:eastAsia="en-US"/>
              </w:rPr>
              <w:t>trách</w:t>
            </w:r>
            <w:proofErr w:type="spellEnd"/>
            <w:r w:rsidRPr="00B85B09">
              <w:rPr>
                <w:rFonts w:ascii="Arial" w:hAnsi="Arial" w:cs="Arial"/>
                <w:bCs/>
                <w:sz w:val="20"/>
                <w:lang w:val="en-US" w:eastAsia="en-US"/>
              </w:rPr>
              <w:t xml:space="preserve"> </w:t>
            </w:r>
            <w:proofErr w:type="spellStart"/>
            <w:r w:rsidRPr="00B85B09">
              <w:rPr>
                <w:rFonts w:ascii="Arial" w:hAnsi="Arial" w:cs="Arial"/>
                <w:bCs/>
                <w:sz w:val="20"/>
                <w:lang w:val="en-US" w:eastAsia="en-US"/>
              </w:rPr>
              <w:t>trực</w:t>
            </w:r>
            <w:proofErr w:type="spellEnd"/>
            <w:r w:rsidRPr="00B85B09">
              <w:rPr>
                <w:rFonts w:ascii="Arial" w:hAnsi="Arial" w:cs="Arial"/>
                <w:bCs/>
                <w:sz w:val="20"/>
                <w:lang w:val="en-US" w:eastAsia="en-US"/>
              </w:rPr>
              <w:t xml:space="preserve"> </w:t>
            </w:r>
            <w:proofErr w:type="spellStart"/>
            <w:r w:rsidRPr="00B85B09">
              <w:rPr>
                <w:rFonts w:ascii="Arial" w:hAnsi="Arial" w:cs="Arial"/>
                <w:bCs/>
                <w:sz w:val="20"/>
                <w:lang w:val="en-US" w:eastAsia="en-US"/>
              </w:rPr>
              <w:t>tiếp</w:t>
            </w:r>
            <w:proofErr w:type="spellEnd"/>
            <w:r w:rsidRPr="00B85B09">
              <w:rPr>
                <w:rFonts w:ascii="Arial" w:hAnsi="Arial" w:cs="Arial"/>
                <w:bCs/>
                <w:sz w:val="20"/>
                <w:lang w:val="en-US" w:eastAsia="en-US"/>
              </w:rPr>
              <w:t>:</w:t>
            </w:r>
            <w:r w:rsidRPr="00B85B09">
              <w:rPr>
                <w:rFonts w:ascii="Arial" w:hAnsi="Arial" w:cs="Arial"/>
                <w:b w:val="0"/>
                <w:bCs/>
                <w:sz w:val="20"/>
                <w:lang w:val="en-US" w:eastAsia="en-US"/>
              </w:rPr>
              <w:t xml:space="preserve"> </w:t>
            </w:r>
            <w:r w:rsidR="001E047B">
              <w:rPr>
                <w:rFonts w:ascii="Arial" w:hAnsi="Arial" w:cs="Arial"/>
                <w:color w:val="2F5496"/>
                <w:sz w:val="20"/>
              </w:rPr>
              <w:t>{</w:t>
            </w:r>
            <w:proofErr w:type="gramStart"/>
            <w:r w:rsidR="001E047B">
              <w:rPr>
                <w:rFonts w:ascii="Arial" w:hAnsi="Arial" w:cs="Arial"/>
                <w:color w:val="2F5496"/>
                <w:sz w:val="20"/>
              </w:rPr>
              <w:t xml:space="preserve">{ </w:t>
            </w:r>
            <w:proofErr w:type="spellStart"/>
            <w:r w:rsidR="00B4473F" w:rsidRPr="00B4473F">
              <w:rPr>
                <w:rFonts w:ascii="Arial" w:hAnsi="Arial" w:cs="Arial"/>
                <w:color w:val="2F5496"/>
                <w:sz w:val="20"/>
              </w:rPr>
              <w:t>responsible</w:t>
            </w:r>
            <w:proofErr w:type="gramEnd"/>
            <w:r w:rsidR="00AF1F4B">
              <w:rPr>
                <w:rFonts w:ascii="Arial" w:hAnsi="Arial" w:cs="Arial"/>
                <w:color w:val="2F5496"/>
                <w:sz w:val="20"/>
                <w:lang w:val="en-US"/>
              </w:rPr>
              <w:t>|e</w:t>
            </w:r>
            <w:proofErr w:type="spellEnd"/>
            <w:r w:rsidR="001E047B">
              <w:rPr>
                <w:rFonts w:ascii="Arial" w:hAnsi="Arial" w:cs="Arial"/>
                <w:color w:val="2F5496"/>
                <w:sz w:val="20"/>
              </w:rPr>
              <w:t xml:space="preserve"> }}</w:t>
            </w:r>
          </w:p>
          <w:p w:rsidR="00693DA0" w:rsidRPr="0037397C" w:rsidRDefault="00693DA0" w:rsidP="00095F48">
            <w:pPr>
              <w:pStyle w:val="Heading8"/>
              <w:ind w:left="1418"/>
              <w:jc w:val="left"/>
              <w:rPr>
                <w:rFonts w:ascii="Arial" w:hAnsi="Arial" w:cs="Arial"/>
                <w:b w:val="0"/>
                <w:sz w:val="20"/>
                <w:lang w:val="en-US"/>
              </w:rPr>
            </w:pPr>
          </w:p>
        </w:tc>
      </w:tr>
      <w:tr w:rsidR="00693DA0" w:rsidTr="00B15193">
        <w:trPr>
          <w:trHeight w:val="661"/>
        </w:trPr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397C" w:rsidRPr="0037397C" w:rsidRDefault="00693DA0" w:rsidP="00CC2C95">
            <w:pPr>
              <w:spacing w:before="120" w:line="204" w:lineRule="auto"/>
              <w:rPr>
                <w:rFonts w:ascii="Arial" w:hAnsi="Arial" w:cs="Arial"/>
                <w:bCs/>
                <w:i/>
                <w:color w:val="0070C0"/>
                <w:sz w:val="20"/>
              </w:rPr>
            </w:pPr>
            <w:proofErr w:type="spellStart"/>
            <w:r w:rsidRPr="00B85B09">
              <w:rPr>
                <w:rFonts w:ascii="Arial" w:hAnsi="Arial" w:cs="Arial"/>
                <w:b/>
                <w:sz w:val="20"/>
              </w:rPr>
              <w:t>Phòng</w:t>
            </w:r>
            <w:proofErr w:type="spellEnd"/>
            <w:r w:rsidRPr="00B85B09">
              <w:rPr>
                <w:rFonts w:ascii="Arial" w:hAnsi="Arial" w:cs="Arial"/>
                <w:b/>
                <w:sz w:val="20"/>
              </w:rPr>
              <w:t xml:space="preserve"> / Ban:</w:t>
            </w:r>
            <w:r w:rsidRPr="00B85B09">
              <w:rPr>
                <w:rFonts w:ascii="Arial" w:hAnsi="Arial" w:cs="Arial"/>
                <w:sz w:val="20"/>
              </w:rPr>
              <w:t xml:space="preserve"> </w:t>
            </w:r>
            <w:r w:rsidR="00CC2C95">
              <w:rPr>
                <w:rFonts w:ascii="Arial" w:hAnsi="Arial" w:cs="Arial"/>
                <w:color w:val="2F5496"/>
                <w:sz w:val="20"/>
              </w:rPr>
              <w:t xml:space="preserve">{{ </w:t>
            </w:r>
            <w:proofErr w:type="spellStart"/>
            <w:r w:rsidR="00CC2C95">
              <w:rPr>
                <w:rFonts w:ascii="Arial" w:hAnsi="Arial" w:cs="Arial"/>
                <w:color w:val="2F5496"/>
                <w:sz w:val="20"/>
              </w:rPr>
              <w:t>department</w:t>
            </w:r>
            <w:r w:rsidR="007065F9">
              <w:rPr>
                <w:rFonts w:ascii="Arial" w:hAnsi="Arial" w:cs="Arial"/>
                <w:color w:val="2F5496"/>
                <w:sz w:val="20"/>
              </w:rPr>
              <w:t>|e</w:t>
            </w:r>
            <w:proofErr w:type="spellEnd"/>
            <w:r w:rsidR="00CC2C95">
              <w:rPr>
                <w:rFonts w:ascii="Arial" w:hAnsi="Arial" w:cs="Arial"/>
                <w:color w:val="2F5496"/>
                <w:sz w:val="20"/>
              </w:rPr>
              <w:t xml:space="preserve"> }}</w:t>
            </w:r>
          </w:p>
        </w:tc>
        <w:tc>
          <w:tcPr>
            <w:tcW w:w="5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994" w:rsidRPr="00B85B09" w:rsidRDefault="00693DA0" w:rsidP="00DA2994">
            <w:pPr>
              <w:spacing w:before="120" w:line="204" w:lineRule="auto"/>
              <w:rPr>
                <w:rFonts w:ascii="Arial" w:hAnsi="Arial" w:cs="Arial"/>
                <w:bCs/>
                <w:color w:val="2F5496"/>
                <w:sz w:val="20"/>
              </w:rPr>
            </w:pPr>
            <w:proofErr w:type="spellStart"/>
            <w:r w:rsidRPr="00B85B09">
              <w:rPr>
                <w:rFonts w:ascii="Arial" w:hAnsi="Arial" w:cs="Arial"/>
                <w:b/>
                <w:sz w:val="20"/>
              </w:rPr>
              <w:t>Khu</w:t>
            </w:r>
            <w:proofErr w:type="spellEnd"/>
            <w:r w:rsidRPr="00B85B09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B85B09">
              <w:rPr>
                <w:rFonts w:ascii="Arial" w:hAnsi="Arial" w:cs="Arial"/>
                <w:b/>
                <w:sz w:val="20"/>
              </w:rPr>
              <w:t>vực</w:t>
            </w:r>
            <w:proofErr w:type="spellEnd"/>
            <w:r w:rsidRPr="00B85B09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B85B09">
              <w:rPr>
                <w:rFonts w:ascii="Arial" w:hAnsi="Arial" w:cs="Arial"/>
                <w:b/>
                <w:sz w:val="20"/>
              </w:rPr>
              <w:t>làm</w:t>
            </w:r>
            <w:proofErr w:type="spellEnd"/>
            <w:r w:rsidRPr="00B85B09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B85B09">
              <w:rPr>
                <w:rFonts w:ascii="Arial" w:hAnsi="Arial" w:cs="Arial"/>
                <w:b/>
                <w:sz w:val="20"/>
              </w:rPr>
              <w:t>việc</w:t>
            </w:r>
            <w:proofErr w:type="spellEnd"/>
            <w:r w:rsidRPr="00B85B09">
              <w:rPr>
                <w:rFonts w:ascii="Arial" w:hAnsi="Arial" w:cs="Arial"/>
                <w:b/>
                <w:sz w:val="20"/>
              </w:rPr>
              <w:t>:</w:t>
            </w:r>
            <w:r w:rsidR="00DA2994">
              <w:rPr>
                <w:rFonts w:ascii="Arial" w:hAnsi="Arial" w:cs="Arial"/>
                <w:sz w:val="20"/>
              </w:rPr>
              <w:t xml:space="preserve"> </w:t>
            </w:r>
            <w:r w:rsidR="00B4473F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="00B4473F" w:rsidRPr="00B4473F">
              <w:rPr>
                <w:rFonts w:ascii="Arial" w:hAnsi="Arial" w:cs="Arial"/>
                <w:sz w:val="20"/>
              </w:rPr>
              <w:t>work_location</w:t>
            </w:r>
            <w:r w:rsidR="007065F9">
              <w:rPr>
                <w:rFonts w:ascii="Arial" w:hAnsi="Arial" w:cs="Arial"/>
                <w:sz w:val="20"/>
              </w:rPr>
              <w:t>|e</w:t>
            </w:r>
            <w:proofErr w:type="spellEnd"/>
            <w:r w:rsidR="00B4473F">
              <w:rPr>
                <w:rFonts w:ascii="Arial" w:hAnsi="Arial" w:cs="Arial"/>
                <w:sz w:val="20"/>
              </w:rPr>
              <w:t xml:space="preserve"> }}</w:t>
            </w:r>
          </w:p>
          <w:p w:rsidR="00693DA0" w:rsidRPr="00B85B09" w:rsidRDefault="00693DA0" w:rsidP="00B11087">
            <w:pPr>
              <w:spacing w:before="120" w:line="204" w:lineRule="auto"/>
              <w:ind w:left="1440"/>
              <w:rPr>
                <w:rFonts w:ascii="Arial" w:hAnsi="Arial" w:cs="Arial"/>
                <w:bCs/>
                <w:color w:val="2F5496"/>
                <w:sz w:val="20"/>
              </w:rPr>
            </w:pPr>
          </w:p>
        </w:tc>
      </w:tr>
    </w:tbl>
    <w:p w:rsidR="005D6355" w:rsidRDefault="005D6355" w:rsidP="005D6355">
      <w:pPr>
        <w:spacing w:line="17" w:lineRule="atLeast"/>
        <w:rPr>
          <w:rFonts w:ascii="Arial" w:hAnsi="Arial" w:cs="Arial"/>
          <w:sz w:val="20"/>
          <w:szCs w:val="8"/>
          <w:u w:val="single"/>
        </w:rPr>
      </w:pPr>
    </w:p>
    <w:p w:rsidR="00B15193" w:rsidRPr="000A5633" w:rsidRDefault="00B15193" w:rsidP="005D6355">
      <w:pPr>
        <w:spacing w:line="17" w:lineRule="atLeast"/>
        <w:rPr>
          <w:rFonts w:ascii="Arial" w:hAnsi="Arial" w:cs="Arial"/>
          <w:sz w:val="20"/>
          <w:szCs w:val="8"/>
          <w:u w:val="single"/>
        </w:rPr>
      </w:pPr>
    </w:p>
    <w:tbl>
      <w:tblPr>
        <w:tblW w:w="10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48"/>
      </w:tblGrid>
      <w:tr w:rsidR="005D6355" w:rsidRPr="001737A6" w:rsidTr="000A4E06">
        <w:trPr>
          <w:trHeight w:val="366"/>
        </w:trPr>
        <w:tc>
          <w:tcPr>
            <w:tcW w:w="10548" w:type="dxa"/>
            <w:shd w:val="clear" w:color="auto" w:fill="1F497D"/>
          </w:tcPr>
          <w:p w:rsidR="005D6355" w:rsidRPr="001737A6" w:rsidRDefault="00814B76" w:rsidP="002E6FA8">
            <w:pPr>
              <w:spacing w:before="120" w:line="204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GIỚI THIỆU</w:t>
            </w:r>
            <w:r w:rsidR="000257E1">
              <w:rPr>
                <w:rFonts w:ascii="Arial" w:hAnsi="Arial" w:cs="Arial"/>
                <w:b/>
                <w:bCs/>
                <w:color w:val="FFFFFF"/>
                <w:sz w:val="20"/>
              </w:rPr>
              <w:t xml:space="preserve"> CHUNG</w:t>
            </w:r>
          </w:p>
        </w:tc>
      </w:tr>
      <w:tr w:rsidR="005D6355" w:rsidTr="006463C3">
        <w:trPr>
          <w:trHeight w:val="483"/>
        </w:trPr>
        <w:tc>
          <w:tcPr>
            <w:tcW w:w="10548" w:type="dxa"/>
            <w:shd w:val="clear" w:color="auto" w:fill="auto"/>
          </w:tcPr>
          <w:p w:rsidR="0037397C" w:rsidRPr="00882527" w:rsidRDefault="00CC2C95" w:rsidP="00AF1F4B">
            <w:pPr>
              <w:spacing w:before="120"/>
              <w:ind w:left="360"/>
              <w:rPr>
                <w:rFonts w:ascii="Arial" w:hAnsi="Arial" w:cs="Arial"/>
                <w:b/>
                <w:bCs/>
                <w:sz w:val="20"/>
                <w:szCs w:val="26"/>
              </w:rPr>
            </w:pPr>
            <w:r>
              <w:rPr>
                <w:rFonts w:ascii="Arial" w:hAnsi="Arial" w:cs="Arial"/>
                <w:b/>
                <w:bCs/>
                <w:sz w:val="20"/>
                <w:szCs w:val="26"/>
              </w:rPr>
              <w:t>{{ description }}</w:t>
            </w:r>
          </w:p>
        </w:tc>
      </w:tr>
    </w:tbl>
    <w:p w:rsidR="005D6355" w:rsidRDefault="005D6355" w:rsidP="005D6355">
      <w:pPr>
        <w:spacing w:line="204" w:lineRule="auto"/>
        <w:rPr>
          <w:rFonts w:ascii="Arial" w:hAnsi="Arial" w:cs="Arial"/>
          <w:b/>
          <w:bCs/>
          <w:color w:val="FFFFFF"/>
          <w:sz w:val="20"/>
          <w:u w:val="single"/>
        </w:rPr>
      </w:pPr>
    </w:p>
    <w:p w:rsidR="00450793" w:rsidRDefault="00450793" w:rsidP="005D6355">
      <w:pPr>
        <w:spacing w:line="204" w:lineRule="auto"/>
        <w:rPr>
          <w:rFonts w:ascii="Arial" w:hAnsi="Arial" w:cs="Arial"/>
          <w:b/>
          <w:bCs/>
          <w:color w:val="FFFFFF"/>
          <w:sz w:val="20"/>
          <w:u w:val="single"/>
        </w:rPr>
      </w:pPr>
    </w:p>
    <w:tbl>
      <w:tblPr>
        <w:tblW w:w="10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7"/>
        <w:gridCol w:w="7853"/>
      </w:tblGrid>
      <w:tr w:rsidR="00450793" w:rsidRPr="001737A6" w:rsidTr="0028565E">
        <w:trPr>
          <w:trHeight w:val="330"/>
        </w:trPr>
        <w:tc>
          <w:tcPr>
            <w:tcW w:w="10548" w:type="dxa"/>
            <w:gridSpan w:val="3"/>
            <w:shd w:val="clear" w:color="auto" w:fill="1F497D"/>
          </w:tcPr>
          <w:p w:rsidR="00450793" w:rsidRPr="001737A6" w:rsidRDefault="00882527" w:rsidP="0028565E">
            <w:pPr>
              <w:spacing w:before="120" w:line="204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NHIỆM VỤ CHÍNH</w:t>
            </w:r>
          </w:p>
        </w:tc>
      </w:tr>
      <w:tr w:rsidR="006463C3" w:rsidRPr="00C76B83" w:rsidTr="00C77D9B">
        <w:trPr>
          <w:trHeight w:val="170"/>
        </w:trPr>
        <w:tc>
          <w:tcPr>
            <w:tcW w:w="10548" w:type="dxa"/>
            <w:gridSpan w:val="3"/>
            <w:shd w:val="clear" w:color="auto" w:fill="auto"/>
            <w:vAlign w:val="center"/>
          </w:tcPr>
          <w:p w:rsidR="006463C3" w:rsidRPr="00196FA8" w:rsidRDefault="006463C3" w:rsidP="00A35621">
            <w:pPr>
              <w:spacing w:before="60"/>
              <w:jc w:val="both"/>
              <w:rPr>
                <w:rFonts w:ascii="Arial" w:hAnsi="Arial" w:cs="Arial"/>
                <w:sz w:val="6"/>
                <w:szCs w:val="6"/>
              </w:rPr>
            </w:pPr>
            <w:r>
              <w:rPr>
                <w:rFonts w:ascii="Arial" w:hAnsi="Arial" w:cs="Arial"/>
                <w:b/>
                <w:sz w:val="20"/>
              </w:rPr>
              <w:t>{%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tr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 xml:space="preserve"> for item in missions %}</w:t>
            </w:r>
          </w:p>
        </w:tc>
      </w:tr>
      <w:tr w:rsidR="00450793" w:rsidRPr="00C76B83" w:rsidTr="007065F9">
        <w:trPr>
          <w:trHeight w:val="170"/>
        </w:trPr>
        <w:tc>
          <w:tcPr>
            <w:tcW w:w="2695" w:type="dxa"/>
            <w:gridSpan w:val="2"/>
            <w:shd w:val="clear" w:color="auto" w:fill="auto"/>
            <w:vAlign w:val="center"/>
          </w:tcPr>
          <w:p w:rsidR="00450793" w:rsidRPr="00C76B83" w:rsidRDefault="006463C3" w:rsidP="00B23356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ind w:left="270" w:hanging="27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item.name</w:t>
            </w:r>
            <w:r w:rsidR="007065F9">
              <w:rPr>
                <w:rFonts w:ascii="Arial" w:hAnsi="Arial" w:cs="Arial"/>
                <w:b/>
                <w:sz w:val="20"/>
              </w:rPr>
              <w:t>|e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 xml:space="preserve"> }}</w:t>
            </w:r>
          </w:p>
        </w:tc>
        <w:tc>
          <w:tcPr>
            <w:tcW w:w="7853" w:type="dxa"/>
            <w:shd w:val="clear" w:color="auto" w:fill="auto"/>
          </w:tcPr>
          <w:p w:rsidR="007F0A73" w:rsidRPr="00BF44E8" w:rsidRDefault="006463C3" w:rsidP="006463C3">
            <w:pPr>
              <w:spacing w:before="60"/>
              <w:rPr>
                <w:rFonts w:ascii="Arial" w:hAnsi="Arial" w:cs="Arial"/>
                <w:sz w:val="6"/>
                <w:szCs w:val="6"/>
              </w:rPr>
            </w:pPr>
            <w:r w:rsidRPr="00BF44E8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Pr="00BF44E8">
              <w:rPr>
                <w:rFonts w:ascii="Arial" w:hAnsi="Arial" w:cs="Arial"/>
                <w:sz w:val="20"/>
              </w:rPr>
              <w:t>item.content</w:t>
            </w:r>
            <w:r w:rsidR="007065F9">
              <w:rPr>
                <w:rFonts w:ascii="Arial" w:hAnsi="Arial" w:cs="Arial"/>
                <w:sz w:val="20"/>
              </w:rPr>
              <w:t>|e</w:t>
            </w:r>
            <w:proofErr w:type="spellEnd"/>
            <w:r w:rsidRPr="00BF44E8">
              <w:rPr>
                <w:rFonts w:ascii="Arial" w:hAnsi="Arial" w:cs="Arial"/>
                <w:sz w:val="20"/>
              </w:rPr>
              <w:t xml:space="preserve"> }}</w:t>
            </w:r>
          </w:p>
        </w:tc>
      </w:tr>
      <w:tr w:rsidR="006463C3" w:rsidRPr="00C76B83" w:rsidTr="006B1C10">
        <w:trPr>
          <w:trHeight w:val="170"/>
        </w:trPr>
        <w:tc>
          <w:tcPr>
            <w:tcW w:w="10548" w:type="dxa"/>
            <w:gridSpan w:val="3"/>
            <w:shd w:val="clear" w:color="auto" w:fill="auto"/>
            <w:vAlign w:val="center"/>
          </w:tcPr>
          <w:p w:rsidR="006463C3" w:rsidRPr="00320F76" w:rsidRDefault="006463C3" w:rsidP="00D76857">
            <w:pPr>
              <w:spacing w:before="12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{%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tr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endfor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 xml:space="preserve"> %}</w:t>
            </w:r>
          </w:p>
        </w:tc>
      </w:tr>
      <w:tr w:rsidR="00014DF9" w:rsidRPr="00C76B83" w:rsidTr="006B1C10">
        <w:trPr>
          <w:trHeight w:val="170"/>
        </w:trPr>
        <w:tc>
          <w:tcPr>
            <w:tcW w:w="10548" w:type="dxa"/>
            <w:gridSpan w:val="3"/>
            <w:shd w:val="clear" w:color="auto" w:fill="auto"/>
            <w:vAlign w:val="center"/>
          </w:tcPr>
          <w:p w:rsidR="00014DF9" w:rsidRDefault="00014DF9" w:rsidP="00D76857">
            <w:pPr>
              <w:spacing w:before="120" w:after="60"/>
              <w:rPr>
                <w:rFonts w:ascii="Arial" w:hAnsi="Arial" w:cs="Arial"/>
                <w:b/>
                <w:sz w:val="20"/>
              </w:rPr>
            </w:pPr>
          </w:p>
        </w:tc>
      </w:tr>
      <w:tr w:rsidR="00063CDD" w:rsidRPr="001737A6" w:rsidTr="000A4E06">
        <w:trPr>
          <w:trHeight w:val="348"/>
        </w:trPr>
        <w:tc>
          <w:tcPr>
            <w:tcW w:w="10548" w:type="dxa"/>
            <w:gridSpan w:val="3"/>
            <w:shd w:val="clear" w:color="auto" w:fill="1F497D"/>
          </w:tcPr>
          <w:p w:rsidR="00063CDD" w:rsidRPr="001737A6" w:rsidRDefault="0023696F" w:rsidP="0023696F">
            <w:pPr>
              <w:spacing w:before="120" w:line="204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YÊU CẦU ĐỐI VỚI ỨNG VIÊN</w:t>
            </w:r>
          </w:p>
        </w:tc>
      </w:tr>
      <w:tr w:rsidR="00BF44E8" w:rsidRPr="0067142F" w:rsidTr="00A0068B">
        <w:trPr>
          <w:trHeight w:val="432"/>
        </w:trPr>
        <w:tc>
          <w:tcPr>
            <w:tcW w:w="10548" w:type="dxa"/>
            <w:gridSpan w:val="3"/>
            <w:shd w:val="clear" w:color="auto" w:fill="auto"/>
            <w:vAlign w:val="center"/>
          </w:tcPr>
          <w:p w:rsidR="00BF44E8" w:rsidRPr="00902AB1" w:rsidRDefault="00BF44E8" w:rsidP="00BF44E8">
            <w:pPr>
              <w:pStyle w:val="Header"/>
              <w:tabs>
                <w:tab w:val="clear" w:pos="4320"/>
                <w:tab w:val="clear" w:pos="8640"/>
              </w:tabs>
              <w:spacing w:before="60" w:after="60" w:line="20" w:lineRule="atLeast"/>
              <w:ind w:left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{%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tr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 xml:space="preserve"> for item in requires %}</w:t>
            </w:r>
          </w:p>
        </w:tc>
      </w:tr>
      <w:tr w:rsidR="00DE72D2" w:rsidRPr="00476731" w:rsidTr="00B53F1B">
        <w:trPr>
          <w:trHeight w:val="432"/>
        </w:trPr>
        <w:tc>
          <w:tcPr>
            <w:tcW w:w="2628" w:type="dxa"/>
            <w:shd w:val="clear" w:color="auto" w:fill="auto"/>
            <w:vAlign w:val="center"/>
          </w:tcPr>
          <w:p w:rsidR="00DE72D2" w:rsidRPr="002C053E" w:rsidRDefault="00BF44E8" w:rsidP="00C0765F">
            <w:pPr>
              <w:spacing w:before="60" w:after="60" w:line="20" w:lineRule="atLeast"/>
              <w:rPr>
                <w:rFonts w:ascii="Arial" w:eastAsia="Times New Roman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{{ item.name</w:t>
            </w:r>
            <w:r w:rsidR="007065F9">
              <w:rPr>
                <w:rFonts w:ascii="Arial" w:hAnsi="Arial" w:cs="Arial"/>
                <w:b/>
                <w:sz w:val="20"/>
              </w:rPr>
              <w:t>|e</w:t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20"/>
              </w:rPr>
              <w:t xml:space="preserve"> }}</w:t>
            </w:r>
          </w:p>
        </w:tc>
        <w:tc>
          <w:tcPr>
            <w:tcW w:w="7920" w:type="dxa"/>
            <w:gridSpan w:val="2"/>
            <w:shd w:val="clear" w:color="auto" w:fill="auto"/>
            <w:vAlign w:val="center"/>
          </w:tcPr>
          <w:p w:rsidR="00DE72D2" w:rsidRPr="00BF44E8" w:rsidRDefault="00BF44E8" w:rsidP="00C0765F">
            <w:pPr>
              <w:pStyle w:val="Heading5"/>
              <w:spacing w:before="60" w:after="60" w:line="20" w:lineRule="atLeast"/>
              <w:ind w:left="72"/>
              <w:jc w:val="left"/>
              <w:rPr>
                <w:rFonts w:ascii="Arial" w:hAnsi="Arial" w:cs="Arial"/>
                <w:b w:val="0"/>
                <w:sz w:val="20"/>
              </w:rPr>
            </w:pPr>
            <w:r w:rsidRPr="00BF44E8">
              <w:rPr>
                <w:rFonts w:ascii="Arial" w:hAnsi="Arial" w:cs="Arial"/>
                <w:b w:val="0"/>
                <w:sz w:val="20"/>
              </w:rPr>
              <w:t>{</w:t>
            </w:r>
            <w:proofErr w:type="gramStart"/>
            <w:r w:rsidRPr="00BF44E8">
              <w:rPr>
                <w:rFonts w:ascii="Arial" w:hAnsi="Arial" w:cs="Arial"/>
                <w:b w:val="0"/>
                <w:sz w:val="20"/>
              </w:rPr>
              <w:t xml:space="preserve">{ </w:t>
            </w:r>
            <w:proofErr w:type="spellStart"/>
            <w:r w:rsidRPr="00BF44E8">
              <w:rPr>
                <w:rFonts w:ascii="Arial" w:hAnsi="Arial" w:cs="Arial"/>
                <w:b w:val="0"/>
                <w:sz w:val="20"/>
              </w:rPr>
              <w:t>item.content</w:t>
            </w:r>
            <w:proofErr w:type="gramEnd"/>
            <w:r w:rsidR="007065F9">
              <w:rPr>
                <w:rFonts w:ascii="Arial" w:hAnsi="Arial" w:cs="Arial"/>
                <w:b w:val="0"/>
                <w:sz w:val="20"/>
              </w:rPr>
              <w:t>|e</w:t>
            </w:r>
            <w:proofErr w:type="spellEnd"/>
            <w:r w:rsidRPr="00BF44E8">
              <w:rPr>
                <w:rFonts w:ascii="Arial" w:hAnsi="Arial" w:cs="Arial"/>
                <w:b w:val="0"/>
                <w:sz w:val="20"/>
              </w:rPr>
              <w:t xml:space="preserve"> }}</w:t>
            </w:r>
          </w:p>
        </w:tc>
      </w:tr>
      <w:tr w:rsidR="00BF44E8" w:rsidRPr="00431E46" w:rsidTr="00C52CDF">
        <w:trPr>
          <w:trHeight w:val="432"/>
        </w:trPr>
        <w:tc>
          <w:tcPr>
            <w:tcW w:w="10548" w:type="dxa"/>
            <w:gridSpan w:val="3"/>
            <w:shd w:val="clear" w:color="auto" w:fill="auto"/>
            <w:vAlign w:val="center"/>
          </w:tcPr>
          <w:p w:rsidR="00BF44E8" w:rsidRPr="009D6C66" w:rsidRDefault="00BF44E8" w:rsidP="004D34CB">
            <w:pPr>
              <w:spacing w:before="60" w:after="60" w:line="20" w:lineRule="atLeas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{%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tr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endfor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 xml:space="preserve"> %}</w:t>
            </w:r>
          </w:p>
        </w:tc>
      </w:tr>
      <w:tr w:rsidR="00014DF9" w:rsidRPr="00431E46" w:rsidTr="00C52CDF">
        <w:trPr>
          <w:trHeight w:val="432"/>
        </w:trPr>
        <w:tc>
          <w:tcPr>
            <w:tcW w:w="10548" w:type="dxa"/>
            <w:gridSpan w:val="3"/>
            <w:shd w:val="clear" w:color="auto" w:fill="auto"/>
            <w:vAlign w:val="center"/>
          </w:tcPr>
          <w:p w:rsidR="00014DF9" w:rsidRDefault="00014DF9" w:rsidP="004D34CB">
            <w:pPr>
              <w:spacing w:before="60" w:after="60" w:line="20" w:lineRule="atLeast"/>
              <w:rPr>
                <w:rFonts w:ascii="Arial" w:hAnsi="Arial" w:cs="Arial"/>
                <w:b/>
                <w:sz w:val="20"/>
              </w:rPr>
            </w:pPr>
          </w:p>
        </w:tc>
      </w:tr>
    </w:tbl>
    <w:p w:rsidR="00063CDD" w:rsidRDefault="00063CDD" w:rsidP="005D6355">
      <w:pPr>
        <w:spacing w:line="204" w:lineRule="auto"/>
        <w:rPr>
          <w:rFonts w:ascii="Arial" w:hAnsi="Arial" w:cs="Arial"/>
          <w:b/>
          <w:bCs/>
          <w:color w:val="FFFFFF"/>
          <w:sz w:val="20"/>
          <w:u w:val="single"/>
        </w:rPr>
      </w:pPr>
    </w:p>
    <w:p w:rsidR="00063CDD" w:rsidRPr="000A5633" w:rsidRDefault="00063CDD" w:rsidP="005D6355">
      <w:pPr>
        <w:spacing w:line="204" w:lineRule="auto"/>
        <w:rPr>
          <w:rFonts w:ascii="Arial" w:hAnsi="Arial" w:cs="Arial"/>
          <w:b/>
          <w:bCs/>
          <w:color w:val="FFFFFF"/>
          <w:sz w:val="20"/>
          <w:u w:val="single"/>
        </w:rPr>
      </w:pPr>
    </w:p>
    <w:p w:rsidR="005D6355" w:rsidRDefault="005D6355" w:rsidP="005D6355">
      <w:pPr>
        <w:rPr>
          <w:rFonts w:ascii="Arial" w:hAnsi="Arial" w:cs="Arial"/>
          <w:b/>
          <w:color w:val="0000FF"/>
          <w:sz w:val="22"/>
          <w:szCs w:val="22"/>
        </w:rPr>
      </w:pPr>
    </w:p>
    <w:tbl>
      <w:tblPr>
        <w:tblW w:w="10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3510"/>
        <w:gridCol w:w="3510"/>
      </w:tblGrid>
      <w:tr w:rsidR="005D6355" w:rsidRPr="001737A6" w:rsidTr="001B7315">
        <w:tc>
          <w:tcPr>
            <w:tcW w:w="10548" w:type="dxa"/>
            <w:gridSpan w:val="3"/>
            <w:shd w:val="clear" w:color="auto" w:fill="1F497D"/>
          </w:tcPr>
          <w:p w:rsidR="005D6355" w:rsidRPr="001737A6" w:rsidRDefault="004E2627" w:rsidP="002E6FA8">
            <w:pPr>
              <w:spacing w:before="120" w:line="204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PHÊ DUYỆT</w:t>
            </w:r>
          </w:p>
        </w:tc>
      </w:tr>
      <w:tr w:rsidR="005D6355" w:rsidTr="00814B76">
        <w:trPr>
          <w:trHeight w:val="329"/>
        </w:trPr>
        <w:tc>
          <w:tcPr>
            <w:tcW w:w="3528" w:type="dxa"/>
            <w:shd w:val="clear" w:color="auto" w:fill="C6D9F1"/>
          </w:tcPr>
          <w:p w:rsidR="005D6355" w:rsidRPr="006633F8" w:rsidRDefault="004E2627" w:rsidP="002E6FA8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Người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lập</w:t>
            </w:r>
            <w:proofErr w:type="spellEnd"/>
          </w:p>
        </w:tc>
        <w:tc>
          <w:tcPr>
            <w:tcW w:w="3510" w:type="dxa"/>
            <w:shd w:val="clear" w:color="auto" w:fill="C6D9F1"/>
          </w:tcPr>
          <w:p w:rsidR="005D6355" w:rsidRPr="006633F8" w:rsidRDefault="00922FEC" w:rsidP="002E6FA8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Người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kiểm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tra</w:t>
            </w:r>
            <w:proofErr w:type="spellEnd"/>
          </w:p>
        </w:tc>
        <w:tc>
          <w:tcPr>
            <w:tcW w:w="3510" w:type="dxa"/>
            <w:shd w:val="clear" w:color="auto" w:fill="C6D9F1"/>
          </w:tcPr>
          <w:p w:rsidR="005D6355" w:rsidRPr="006633F8" w:rsidRDefault="00922FEC" w:rsidP="002E6FA8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Người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duyệt</w:t>
            </w:r>
            <w:proofErr w:type="spellEnd"/>
          </w:p>
        </w:tc>
      </w:tr>
      <w:tr w:rsidR="005D6355" w:rsidTr="00814B76">
        <w:trPr>
          <w:trHeight w:val="1102"/>
        </w:trPr>
        <w:tc>
          <w:tcPr>
            <w:tcW w:w="3528" w:type="dxa"/>
            <w:shd w:val="clear" w:color="auto" w:fill="auto"/>
          </w:tcPr>
          <w:p w:rsidR="005D6355" w:rsidRPr="0039555B" w:rsidRDefault="005D6355" w:rsidP="002E6FA8">
            <w:pPr>
              <w:spacing w:before="120" w:line="204" w:lineRule="auto"/>
              <w:jc w:val="both"/>
              <w:rPr>
                <w:rFonts w:ascii="Arial" w:hAnsi="Arial" w:cs="Arial"/>
                <w:bCs/>
                <w:color w:val="D9D9D9"/>
                <w:sz w:val="20"/>
              </w:rPr>
            </w:pPr>
            <w:r w:rsidRPr="0039555B">
              <w:rPr>
                <w:rFonts w:ascii="Arial" w:hAnsi="Arial" w:cs="Arial"/>
                <w:bCs/>
                <w:color w:val="D9D9D9"/>
                <w:sz w:val="20"/>
              </w:rPr>
              <w:t>&lt;sign</w:t>
            </w:r>
            <w:r w:rsidR="000E2FE5">
              <w:rPr>
                <w:rFonts w:ascii="Arial" w:hAnsi="Arial" w:cs="Arial"/>
                <w:bCs/>
                <w:color w:val="D9D9D9"/>
                <w:sz w:val="20"/>
              </w:rPr>
              <w:t>ature</w:t>
            </w:r>
            <w:r w:rsidRPr="0039555B">
              <w:rPr>
                <w:rFonts w:ascii="Arial" w:hAnsi="Arial" w:cs="Arial"/>
                <w:bCs/>
                <w:color w:val="D9D9D9"/>
                <w:sz w:val="20"/>
              </w:rPr>
              <w:t>&gt;</w:t>
            </w:r>
          </w:p>
          <w:p w:rsidR="005D6355" w:rsidRPr="006633F8" w:rsidRDefault="005D6355" w:rsidP="002E6FA8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  <w:p w:rsidR="005D6355" w:rsidRPr="006633F8" w:rsidRDefault="005D6355" w:rsidP="002E6FA8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  <w:p w:rsidR="005D6355" w:rsidRPr="004E2627" w:rsidRDefault="004E2627" w:rsidP="002E6FA8">
            <w:pPr>
              <w:spacing w:before="120" w:line="204" w:lineRule="auto"/>
              <w:jc w:val="both"/>
              <w:rPr>
                <w:rFonts w:ascii="Arial" w:hAnsi="Arial" w:cs="Arial"/>
                <w:bCs/>
                <w:sz w:val="20"/>
              </w:rPr>
            </w:pP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Họ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và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tên</w:t>
            </w:r>
            <w:proofErr w:type="spellEnd"/>
            <w:r w:rsidR="005D6355" w:rsidRPr="004E2627">
              <w:rPr>
                <w:rFonts w:ascii="Arial" w:hAnsi="Arial" w:cs="Arial"/>
                <w:b/>
                <w:bCs/>
                <w:sz w:val="20"/>
              </w:rPr>
              <w:t>:</w:t>
            </w:r>
          </w:p>
          <w:p w:rsidR="005D6355" w:rsidRPr="004E2627" w:rsidRDefault="004E2627" w:rsidP="002E6FA8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Chức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vụ</w:t>
            </w:r>
            <w:proofErr w:type="spellEnd"/>
            <w:r w:rsidR="005D6355" w:rsidRPr="004E2627">
              <w:rPr>
                <w:rFonts w:ascii="Arial" w:hAnsi="Arial" w:cs="Arial"/>
                <w:b/>
                <w:bCs/>
                <w:sz w:val="20"/>
              </w:rPr>
              <w:t>:</w:t>
            </w:r>
          </w:p>
          <w:p w:rsidR="005D6355" w:rsidRPr="006633F8" w:rsidRDefault="004E2627" w:rsidP="002E6FA8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Ngày</w:t>
            </w:r>
            <w:proofErr w:type="spellEnd"/>
            <w:r w:rsidR="005D6355" w:rsidRPr="004E2627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3510" w:type="dxa"/>
            <w:shd w:val="clear" w:color="auto" w:fill="auto"/>
          </w:tcPr>
          <w:p w:rsidR="005D6355" w:rsidRPr="009C29E1" w:rsidRDefault="005D6355" w:rsidP="002E6FA8">
            <w:pPr>
              <w:spacing w:before="120" w:line="204" w:lineRule="auto"/>
              <w:jc w:val="both"/>
              <w:rPr>
                <w:rFonts w:ascii="Arial" w:hAnsi="Arial" w:cs="Arial"/>
                <w:bCs/>
                <w:color w:val="D9D9D9"/>
                <w:sz w:val="20"/>
              </w:rPr>
            </w:pPr>
            <w:r w:rsidRPr="009C29E1">
              <w:rPr>
                <w:rFonts w:ascii="Arial" w:hAnsi="Arial" w:cs="Arial"/>
                <w:bCs/>
                <w:color w:val="D9D9D9"/>
                <w:sz w:val="20"/>
              </w:rPr>
              <w:t>&lt;sign</w:t>
            </w:r>
            <w:r w:rsidR="000E2FE5">
              <w:rPr>
                <w:rFonts w:ascii="Arial" w:hAnsi="Arial" w:cs="Arial"/>
                <w:bCs/>
                <w:color w:val="D9D9D9"/>
                <w:sz w:val="20"/>
              </w:rPr>
              <w:t>ature</w:t>
            </w:r>
            <w:r w:rsidRPr="009C29E1">
              <w:rPr>
                <w:rFonts w:ascii="Arial" w:hAnsi="Arial" w:cs="Arial"/>
                <w:bCs/>
                <w:color w:val="D9D9D9"/>
                <w:sz w:val="20"/>
              </w:rPr>
              <w:t>&gt;</w:t>
            </w:r>
          </w:p>
          <w:p w:rsidR="005D6355" w:rsidRPr="006633F8" w:rsidRDefault="005D6355" w:rsidP="002E6FA8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  <w:p w:rsidR="005D6355" w:rsidRPr="006633F8" w:rsidRDefault="005D6355" w:rsidP="002E6FA8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  <w:p w:rsidR="00922FEC" w:rsidRPr="004E2627" w:rsidRDefault="00922FEC" w:rsidP="00922FEC">
            <w:pPr>
              <w:spacing w:before="120" w:line="204" w:lineRule="auto"/>
              <w:jc w:val="both"/>
              <w:rPr>
                <w:rFonts w:ascii="Arial" w:hAnsi="Arial" w:cs="Arial"/>
                <w:bCs/>
                <w:sz w:val="20"/>
              </w:rPr>
            </w:pP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Họ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và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tên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>:</w:t>
            </w:r>
          </w:p>
          <w:p w:rsidR="00922FEC" w:rsidRPr="004E2627" w:rsidRDefault="00922FEC" w:rsidP="00922FEC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Chức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vụ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>:</w:t>
            </w:r>
          </w:p>
          <w:p w:rsidR="005D6355" w:rsidRPr="006633F8" w:rsidRDefault="00922FEC" w:rsidP="00922FEC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Ngày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3510" w:type="dxa"/>
            <w:shd w:val="clear" w:color="auto" w:fill="auto"/>
          </w:tcPr>
          <w:p w:rsidR="005D6355" w:rsidRPr="009C29E1" w:rsidRDefault="005D6355" w:rsidP="002E6FA8">
            <w:pPr>
              <w:spacing w:before="120" w:line="204" w:lineRule="auto"/>
              <w:jc w:val="both"/>
              <w:rPr>
                <w:rFonts w:ascii="Arial" w:hAnsi="Arial" w:cs="Arial"/>
                <w:bCs/>
                <w:color w:val="D9D9D9"/>
                <w:sz w:val="20"/>
              </w:rPr>
            </w:pPr>
            <w:r w:rsidRPr="009C29E1">
              <w:rPr>
                <w:rFonts w:ascii="Arial" w:hAnsi="Arial" w:cs="Arial"/>
                <w:bCs/>
                <w:color w:val="D9D9D9"/>
                <w:sz w:val="20"/>
              </w:rPr>
              <w:t>&lt;sign</w:t>
            </w:r>
            <w:r w:rsidR="000E2FE5">
              <w:rPr>
                <w:rFonts w:ascii="Arial" w:hAnsi="Arial" w:cs="Arial"/>
                <w:bCs/>
                <w:color w:val="D9D9D9"/>
                <w:sz w:val="20"/>
              </w:rPr>
              <w:t>ature</w:t>
            </w:r>
            <w:r w:rsidRPr="009C29E1">
              <w:rPr>
                <w:rFonts w:ascii="Arial" w:hAnsi="Arial" w:cs="Arial"/>
                <w:bCs/>
                <w:color w:val="D9D9D9"/>
                <w:sz w:val="20"/>
              </w:rPr>
              <w:t>&gt;</w:t>
            </w:r>
          </w:p>
          <w:p w:rsidR="005D6355" w:rsidRDefault="005D6355" w:rsidP="002E6FA8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  <w:p w:rsidR="005D6355" w:rsidRDefault="005D6355" w:rsidP="002E6FA8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  <w:p w:rsidR="00922FEC" w:rsidRPr="004E2627" w:rsidRDefault="00922FEC" w:rsidP="00922FEC">
            <w:pPr>
              <w:spacing w:before="120" w:line="204" w:lineRule="auto"/>
              <w:jc w:val="both"/>
              <w:rPr>
                <w:rFonts w:ascii="Arial" w:hAnsi="Arial" w:cs="Arial"/>
                <w:bCs/>
                <w:sz w:val="20"/>
              </w:rPr>
            </w:pP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Họ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và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tên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>:</w:t>
            </w:r>
          </w:p>
          <w:p w:rsidR="00922FEC" w:rsidRPr="004E2627" w:rsidRDefault="00922FEC" w:rsidP="00922FEC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Chức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vụ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>:</w:t>
            </w:r>
          </w:p>
          <w:p w:rsidR="005D6355" w:rsidRPr="00337786" w:rsidRDefault="00922FEC" w:rsidP="00922FEC">
            <w:pPr>
              <w:spacing w:before="120" w:line="204" w:lineRule="auto"/>
              <w:jc w:val="both"/>
              <w:rPr>
                <w:rFonts w:ascii="Arial" w:hAnsi="Arial" w:cs="Arial"/>
                <w:b/>
                <w:bCs/>
                <w:i/>
                <w:color w:val="FF0000"/>
                <w:sz w:val="20"/>
              </w:rPr>
            </w:pPr>
            <w:proofErr w:type="spellStart"/>
            <w:r w:rsidRPr="004E2627">
              <w:rPr>
                <w:rFonts w:ascii="Arial" w:hAnsi="Arial" w:cs="Arial"/>
                <w:b/>
                <w:bCs/>
                <w:sz w:val="20"/>
              </w:rPr>
              <w:t>Ngày</w:t>
            </w:r>
            <w:proofErr w:type="spellEnd"/>
            <w:r w:rsidRPr="004E2627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</w:tr>
    </w:tbl>
    <w:p w:rsidR="000B2B7E" w:rsidRPr="005D6355" w:rsidRDefault="000B2B7E" w:rsidP="005D6355"/>
    <w:sectPr w:rsidR="000B2B7E" w:rsidRPr="005D6355" w:rsidSect="009026C0">
      <w:headerReference w:type="default" r:id="rId8"/>
      <w:footerReference w:type="default" r:id="rId9"/>
      <w:pgSz w:w="11907" w:h="16840" w:code="9"/>
      <w:pgMar w:top="794" w:right="851" w:bottom="284" w:left="851" w:header="426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7842" w:rsidRDefault="00FE7842">
      <w:r>
        <w:separator/>
      </w:r>
    </w:p>
  </w:endnote>
  <w:endnote w:type="continuationSeparator" w:id="0">
    <w:p w:rsidR="00FE7842" w:rsidRDefault="00FE7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F51" w:rsidRPr="005D6355" w:rsidRDefault="00A36F51" w:rsidP="005D6355">
    <w:pPr>
      <w:pStyle w:val="Footer"/>
      <w:spacing w:before="120"/>
      <w:jc w:val="center"/>
      <w:rPr>
        <w:rFonts w:ascii="Arial" w:hAnsi="Arial" w:cs="Arial"/>
        <w:sz w:val="20"/>
      </w:rPr>
    </w:pPr>
    <w:r w:rsidRPr="005D6355">
      <w:rPr>
        <w:rFonts w:ascii="Arial" w:hAnsi="Arial" w:cs="Arial"/>
        <w:sz w:val="20"/>
      </w:rPr>
      <w:fldChar w:fldCharType="begin"/>
    </w:r>
    <w:r w:rsidRPr="005D6355">
      <w:rPr>
        <w:rFonts w:ascii="Arial" w:hAnsi="Arial" w:cs="Arial"/>
        <w:sz w:val="20"/>
      </w:rPr>
      <w:instrText xml:space="preserve"> PAGE   \* MERGEFORMAT </w:instrText>
    </w:r>
    <w:r w:rsidRPr="005D6355">
      <w:rPr>
        <w:rFonts w:ascii="Arial" w:hAnsi="Arial" w:cs="Arial"/>
        <w:sz w:val="20"/>
      </w:rPr>
      <w:fldChar w:fldCharType="separate"/>
    </w:r>
    <w:r w:rsidR="007065F9">
      <w:rPr>
        <w:rFonts w:ascii="Arial" w:hAnsi="Arial" w:cs="Arial"/>
        <w:noProof/>
        <w:sz w:val="20"/>
      </w:rPr>
      <w:t>1</w:t>
    </w:r>
    <w:r w:rsidRPr="005D6355">
      <w:rPr>
        <w:rFonts w:ascii="Arial" w:hAnsi="Arial" w:cs="Arial"/>
        <w:noProof/>
        <w:sz w:val="20"/>
      </w:rPr>
      <w:fldChar w:fldCharType="end"/>
    </w:r>
  </w:p>
  <w:p w:rsidR="00A36F51" w:rsidRPr="003E77D3" w:rsidRDefault="00A36F51" w:rsidP="00E73DAA">
    <w:pPr>
      <w:pStyle w:val="Footer"/>
      <w:tabs>
        <w:tab w:val="clear" w:pos="4320"/>
        <w:tab w:val="clear" w:pos="8640"/>
        <w:tab w:val="center" w:pos="5102"/>
        <w:tab w:val="right" w:pos="10205"/>
      </w:tabs>
      <w:jc w:val="right"/>
      <w:rPr>
        <w:rFonts w:ascii="Arial" w:hAnsi="Arial" w:cs="Arial"/>
        <w:i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7842" w:rsidRDefault="00FE7842">
      <w:r>
        <w:separator/>
      </w:r>
    </w:p>
  </w:footnote>
  <w:footnote w:type="continuationSeparator" w:id="0">
    <w:p w:rsidR="00FE7842" w:rsidRDefault="00FE78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7777" w:type="dxa"/>
      <w:tblInd w:w="136" w:type="dxa"/>
      <w:tblLayout w:type="fixed"/>
      <w:tblLook w:val="0000" w:firstRow="0" w:lastRow="0" w:firstColumn="0" w:lastColumn="0" w:noHBand="0" w:noVBand="0"/>
    </w:tblPr>
    <w:tblGrid>
      <w:gridCol w:w="10502"/>
      <w:gridCol w:w="7275"/>
    </w:tblGrid>
    <w:tr w:rsidR="00A36F51" w:rsidRPr="004416D1" w:rsidTr="0037397C">
      <w:trPr>
        <w:cantSplit/>
        <w:trHeight w:val="803"/>
      </w:trPr>
      <w:tc>
        <w:tcPr>
          <w:tcW w:w="10502" w:type="dxa"/>
        </w:tcPr>
        <w:p w:rsidR="00A36F51" w:rsidRPr="004416D1" w:rsidRDefault="001D4D4A" w:rsidP="0037397C">
          <w:pPr>
            <w:pStyle w:val="Header"/>
            <w:tabs>
              <w:tab w:val="clear" w:pos="4320"/>
            </w:tabs>
            <w:ind w:left="3708" w:right="-108" w:firstLine="109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noProof/>
              <w:sz w:val="20"/>
            </w:rPr>
            <w:drawing>
              <wp:inline distT="0" distB="0" distL="0" distR="0">
                <wp:extent cx="1423035" cy="579120"/>
                <wp:effectExtent l="0" t="0" r="5715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303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75" w:type="dxa"/>
          <w:vAlign w:val="center"/>
        </w:tcPr>
        <w:p w:rsidR="00A36F51" w:rsidRPr="00DC385D" w:rsidRDefault="00A36F51" w:rsidP="009026C0">
          <w:pPr>
            <w:jc w:val="right"/>
            <w:rPr>
              <w:rFonts w:ascii="Arial" w:hAnsi="Arial" w:cs="Arial"/>
              <w:b/>
              <w:color w:val="A6A6A6"/>
              <w:sz w:val="32"/>
              <w:szCs w:val="32"/>
            </w:rPr>
          </w:pPr>
        </w:p>
      </w:tc>
    </w:tr>
  </w:tbl>
  <w:p w:rsidR="00A36F51" w:rsidRPr="004416D1" w:rsidRDefault="00A36F51" w:rsidP="006E7D06">
    <w:pPr>
      <w:pStyle w:val="Header"/>
      <w:tabs>
        <w:tab w:val="clear" w:pos="4320"/>
      </w:tabs>
      <w:rPr>
        <w:rFonts w:ascii="Arial" w:hAnsi="Arial" w:cs="Arial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51DF8"/>
    <w:multiLevelType w:val="multilevel"/>
    <w:tmpl w:val="CCEE5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29945CE"/>
    <w:multiLevelType w:val="hybridMultilevel"/>
    <w:tmpl w:val="AE988046"/>
    <w:lvl w:ilvl="0" w:tplc="3606003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5C5FEE"/>
    <w:multiLevelType w:val="hybridMultilevel"/>
    <w:tmpl w:val="F1F87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35849"/>
    <w:multiLevelType w:val="hybridMultilevel"/>
    <w:tmpl w:val="C220C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B33AF"/>
    <w:multiLevelType w:val="hybridMultilevel"/>
    <w:tmpl w:val="B8E269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0058C"/>
    <w:multiLevelType w:val="hybridMultilevel"/>
    <w:tmpl w:val="028E697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0CEF6563"/>
    <w:multiLevelType w:val="hybridMultilevel"/>
    <w:tmpl w:val="C24C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436E3"/>
    <w:multiLevelType w:val="hybridMultilevel"/>
    <w:tmpl w:val="D850F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057843"/>
    <w:multiLevelType w:val="hybridMultilevel"/>
    <w:tmpl w:val="D0DACD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14181A"/>
    <w:multiLevelType w:val="multilevel"/>
    <w:tmpl w:val="65F4B4A4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765"/>
        </w:tabs>
        <w:ind w:left="765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0" w15:restartNumberingAfterBreak="0">
    <w:nsid w:val="12614A59"/>
    <w:multiLevelType w:val="hybridMultilevel"/>
    <w:tmpl w:val="1F740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728E2"/>
    <w:multiLevelType w:val="hybridMultilevel"/>
    <w:tmpl w:val="3E8CFC8C"/>
    <w:lvl w:ilvl="0" w:tplc="40DA6A9A">
      <w:start w:val="1"/>
      <w:numFmt w:val="decimal"/>
      <w:lvlText w:val="%1."/>
      <w:lvlJc w:val="left"/>
      <w:pPr>
        <w:ind w:left="720" w:hanging="360"/>
      </w:pPr>
      <w:rPr>
        <w:rFonts w:ascii="Arial" w:eastAsia="MS Mincho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33F20"/>
    <w:multiLevelType w:val="hybridMultilevel"/>
    <w:tmpl w:val="B9E65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44DE2"/>
    <w:multiLevelType w:val="hybridMultilevel"/>
    <w:tmpl w:val="2BA0F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6D1ECF"/>
    <w:multiLevelType w:val="hybridMultilevel"/>
    <w:tmpl w:val="E30E0B3E"/>
    <w:lvl w:ilvl="0" w:tplc="A7A26032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9" w:hanging="360"/>
      </w:pPr>
    </w:lvl>
    <w:lvl w:ilvl="2" w:tplc="0409001B" w:tentative="1">
      <w:start w:val="1"/>
      <w:numFmt w:val="lowerRoman"/>
      <w:lvlText w:val="%3."/>
      <w:lvlJc w:val="right"/>
      <w:pPr>
        <w:ind w:left="2059" w:hanging="180"/>
      </w:pPr>
    </w:lvl>
    <w:lvl w:ilvl="3" w:tplc="0409000F" w:tentative="1">
      <w:start w:val="1"/>
      <w:numFmt w:val="decimal"/>
      <w:lvlText w:val="%4."/>
      <w:lvlJc w:val="left"/>
      <w:pPr>
        <w:ind w:left="2779" w:hanging="360"/>
      </w:pPr>
    </w:lvl>
    <w:lvl w:ilvl="4" w:tplc="04090019" w:tentative="1">
      <w:start w:val="1"/>
      <w:numFmt w:val="lowerLetter"/>
      <w:lvlText w:val="%5."/>
      <w:lvlJc w:val="left"/>
      <w:pPr>
        <w:ind w:left="3499" w:hanging="360"/>
      </w:pPr>
    </w:lvl>
    <w:lvl w:ilvl="5" w:tplc="0409001B" w:tentative="1">
      <w:start w:val="1"/>
      <w:numFmt w:val="lowerRoman"/>
      <w:lvlText w:val="%6."/>
      <w:lvlJc w:val="right"/>
      <w:pPr>
        <w:ind w:left="4219" w:hanging="180"/>
      </w:pPr>
    </w:lvl>
    <w:lvl w:ilvl="6" w:tplc="0409000F" w:tentative="1">
      <w:start w:val="1"/>
      <w:numFmt w:val="decimal"/>
      <w:lvlText w:val="%7."/>
      <w:lvlJc w:val="left"/>
      <w:pPr>
        <w:ind w:left="4939" w:hanging="360"/>
      </w:pPr>
    </w:lvl>
    <w:lvl w:ilvl="7" w:tplc="04090019" w:tentative="1">
      <w:start w:val="1"/>
      <w:numFmt w:val="lowerLetter"/>
      <w:lvlText w:val="%8."/>
      <w:lvlJc w:val="left"/>
      <w:pPr>
        <w:ind w:left="5659" w:hanging="360"/>
      </w:pPr>
    </w:lvl>
    <w:lvl w:ilvl="8" w:tplc="040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15" w15:restartNumberingAfterBreak="0">
    <w:nsid w:val="2A0E083C"/>
    <w:multiLevelType w:val="hybridMultilevel"/>
    <w:tmpl w:val="44A6113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E0F3138"/>
    <w:multiLevelType w:val="hybridMultilevel"/>
    <w:tmpl w:val="C9B23A4C"/>
    <w:lvl w:ilvl="0" w:tplc="3606003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B561C16"/>
    <w:multiLevelType w:val="hybridMultilevel"/>
    <w:tmpl w:val="46E41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C484D"/>
    <w:multiLevelType w:val="hybridMultilevel"/>
    <w:tmpl w:val="EBEE99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48178B"/>
    <w:multiLevelType w:val="hybridMultilevel"/>
    <w:tmpl w:val="742A06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65D69"/>
    <w:multiLevelType w:val="hybridMultilevel"/>
    <w:tmpl w:val="B930E9E4"/>
    <w:lvl w:ilvl="0" w:tplc="D9344CC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1" w15:restartNumberingAfterBreak="0">
    <w:nsid w:val="403B6054"/>
    <w:multiLevelType w:val="hybridMultilevel"/>
    <w:tmpl w:val="B930E9E4"/>
    <w:lvl w:ilvl="0" w:tplc="D9344CC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2" w15:restartNumberingAfterBreak="0">
    <w:nsid w:val="41423E28"/>
    <w:multiLevelType w:val="hybridMultilevel"/>
    <w:tmpl w:val="A7480838"/>
    <w:lvl w:ilvl="0" w:tplc="C9E03F06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7623199"/>
    <w:multiLevelType w:val="hybridMultilevel"/>
    <w:tmpl w:val="0E7E6646"/>
    <w:lvl w:ilvl="0" w:tplc="B6E2699C">
      <w:start w:val="4"/>
      <w:numFmt w:val="none"/>
      <w:lvlText w:val="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B275CD7"/>
    <w:multiLevelType w:val="hybridMultilevel"/>
    <w:tmpl w:val="C084F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A302C6"/>
    <w:multiLevelType w:val="hybridMultilevel"/>
    <w:tmpl w:val="47C008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B50996"/>
    <w:multiLevelType w:val="hybridMultilevel"/>
    <w:tmpl w:val="B8369B5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 w15:restartNumberingAfterBreak="0">
    <w:nsid w:val="5050487A"/>
    <w:multiLevelType w:val="hybridMultilevel"/>
    <w:tmpl w:val="487AC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B46CF"/>
    <w:multiLevelType w:val="hybridMultilevel"/>
    <w:tmpl w:val="5BF41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727B3C"/>
    <w:multiLevelType w:val="hybridMultilevel"/>
    <w:tmpl w:val="E1867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F17B44"/>
    <w:multiLevelType w:val="hybridMultilevel"/>
    <w:tmpl w:val="6298F9E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 w15:restartNumberingAfterBreak="0">
    <w:nsid w:val="5711651B"/>
    <w:multiLevelType w:val="hybridMultilevel"/>
    <w:tmpl w:val="E51AB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5A7094"/>
    <w:multiLevelType w:val="hybridMultilevel"/>
    <w:tmpl w:val="8BDAB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2853E4"/>
    <w:multiLevelType w:val="hybridMultilevel"/>
    <w:tmpl w:val="355EC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9463F0"/>
    <w:multiLevelType w:val="hybridMultilevel"/>
    <w:tmpl w:val="8B22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814014"/>
    <w:multiLevelType w:val="hybridMultilevel"/>
    <w:tmpl w:val="ED42A0CE"/>
    <w:lvl w:ilvl="0" w:tplc="65247F86">
      <w:start w:val="7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49C59F7"/>
    <w:multiLevelType w:val="singleLevel"/>
    <w:tmpl w:val="3F54F67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37" w15:restartNumberingAfterBreak="0">
    <w:nsid w:val="78797C56"/>
    <w:multiLevelType w:val="hybridMultilevel"/>
    <w:tmpl w:val="FDA8D0E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8" w15:restartNumberingAfterBreak="0">
    <w:nsid w:val="7DAF76DA"/>
    <w:multiLevelType w:val="hybridMultilevel"/>
    <w:tmpl w:val="BC7C8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F96A3A"/>
    <w:multiLevelType w:val="hybridMultilevel"/>
    <w:tmpl w:val="EDF8CB7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9"/>
  </w:num>
  <w:num w:numId="2">
    <w:abstractNumId w:val="36"/>
  </w:num>
  <w:num w:numId="3">
    <w:abstractNumId w:val="0"/>
  </w:num>
  <w:num w:numId="4">
    <w:abstractNumId w:val="22"/>
  </w:num>
  <w:num w:numId="5">
    <w:abstractNumId w:val="23"/>
  </w:num>
  <w:num w:numId="6">
    <w:abstractNumId w:val="16"/>
  </w:num>
  <w:num w:numId="7">
    <w:abstractNumId w:val="35"/>
  </w:num>
  <w:num w:numId="8">
    <w:abstractNumId w:val="1"/>
  </w:num>
  <w:num w:numId="9">
    <w:abstractNumId w:val="30"/>
  </w:num>
  <w:num w:numId="10">
    <w:abstractNumId w:val="37"/>
  </w:num>
  <w:num w:numId="11">
    <w:abstractNumId w:val="26"/>
  </w:num>
  <w:num w:numId="12">
    <w:abstractNumId w:val="7"/>
  </w:num>
  <w:num w:numId="13">
    <w:abstractNumId w:val="27"/>
  </w:num>
  <w:num w:numId="14">
    <w:abstractNumId w:val="5"/>
  </w:num>
  <w:num w:numId="15">
    <w:abstractNumId w:val="33"/>
  </w:num>
  <w:num w:numId="16">
    <w:abstractNumId w:val="18"/>
  </w:num>
  <w:num w:numId="17">
    <w:abstractNumId w:val="10"/>
  </w:num>
  <w:num w:numId="18">
    <w:abstractNumId w:val="3"/>
  </w:num>
  <w:num w:numId="19">
    <w:abstractNumId w:val="34"/>
  </w:num>
  <w:num w:numId="20">
    <w:abstractNumId w:val="24"/>
  </w:num>
  <w:num w:numId="21">
    <w:abstractNumId w:val="13"/>
  </w:num>
  <w:num w:numId="22">
    <w:abstractNumId w:val="12"/>
  </w:num>
  <w:num w:numId="23">
    <w:abstractNumId w:val="8"/>
  </w:num>
  <w:num w:numId="24">
    <w:abstractNumId w:val="17"/>
  </w:num>
  <w:num w:numId="25">
    <w:abstractNumId w:val="38"/>
  </w:num>
  <w:num w:numId="26">
    <w:abstractNumId w:val="6"/>
  </w:num>
  <w:num w:numId="27">
    <w:abstractNumId w:val="39"/>
  </w:num>
  <w:num w:numId="28">
    <w:abstractNumId w:val="29"/>
  </w:num>
  <w:num w:numId="29">
    <w:abstractNumId w:val="28"/>
  </w:num>
  <w:num w:numId="30">
    <w:abstractNumId w:val="32"/>
  </w:num>
  <w:num w:numId="31">
    <w:abstractNumId w:val="2"/>
  </w:num>
  <w:num w:numId="32">
    <w:abstractNumId w:val="25"/>
  </w:num>
  <w:num w:numId="33">
    <w:abstractNumId w:val="15"/>
  </w:num>
  <w:num w:numId="34">
    <w:abstractNumId w:val="20"/>
  </w:num>
  <w:num w:numId="35">
    <w:abstractNumId w:val="14"/>
  </w:num>
  <w:num w:numId="36">
    <w:abstractNumId w:val="11"/>
  </w:num>
  <w:num w:numId="37">
    <w:abstractNumId w:val="4"/>
  </w:num>
  <w:num w:numId="38">
    <w:abstractNumId w:val="19"/>
  </w:num>
  <w:num w:numId="39">
    <w:abstractNumId w:val="21"/>
  </w:num>
  <w:num w:numId="40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ABA"/>
    <w:rsid w:val="000018F1"/>
    <w:rsid w:val="000075B9"/>
    <w:rsid w:val="00011D4C"/>
    <w:rsid w:val="00012820"/>
    <w:rsid w:val="00014DF9"/>
    <w:rsid w:val="000154CD"/>
    <w:rsid w:val="00015C51"/>
    <w:rsid w:val="00025697"/>
    <w:rsid w:val="000257E1"/>
    <w:rsid w:val="00027A0B"/>
    <w:rsid w:val="000309C4"/>
    <w:rsid w:val="00033D25"/>
    <w:rsid w:val="00033FD7"/>
    <w:rsid w:val="00034035"/>
    <w:rsid w:val="00036379"/>
    <w:rsid w:val="00041C1E"/>
    <w:rsid w:val="00043022"/>
    <w:rsid w:val="00045413"/>
    <w:rsid w:val="000509D5"/>
    <w:rsid w:val="0005318F"/>
    <w:rsid w:val="00061987"/>
    <w:rsid w:val="0006245D"/>
    <w:rsid w:val="00063CDD"/>
    <w:rsid w:val="00065292"/>
    <w:rsid w:val="00080317"/>
    <w:rsid w:val="00080854"/>
    <w:rsid w:val="00082268"/>
    <w:rsid w:val="00083380"/>
    <w:rsid w:val="000921EE"/>
    <w:rsid w:val="00094422"/>
    <w:rsid w:val="0009550F"/>
    <w:rsid w:val="00095F48"/>
    <w:rsid w:val="000A4217"/>
    <w:rsid w:val="000A4DE2"/>
    <w:rsid w:val="000A4E06"/>
    <w:rsid w:val="000B2B7E"/>
    <w:rsid w:val="000B2CD8"/>
    <w:rsid w:val="000B3D11"/>
    <w:rsid w:val="000B75C8"/>
    <w:rsid w:val="000C2251"/>
    <w:rsid w:val="000D1318"/>
    <w:rsid w:val="000D3D5C"/>
    <w:rsid w:val="000D6E82"/>
    <w:rsid w:val="000D7044"/>
    <w:rsid w:val="000D79F1"/>
    <w:rsid w:val="000E2FE5"/>
    <w:rsid w:val="000E3062"/>
    <w:rsid w:val="000E3665"/>
    <w:rsid w:val="000F27C8"/>
    <w:rsid w:val="000F28A1"/>
    <w:rsid w:val="000F5326"/>
    <w:rsid w:val="00100D4D"/>
    <w:rsid w:val="00102330"/>
    <w:rsid w:val="0011002A"/>
    <w:rsid w:val="00120D6B"/>
    <w:rsid w:val="00121CD8"/>
    <w:rsid w:val="0012212E"/>
    <w:rsid w:val="00127483"/>
    <w:rsid w:val="0012787B"/>
    <w:rsid w:val="00131CF9"/>
    <w:rsid w:val="001324D6"/>
    <w:rsid w:val="00132EA1"/>
    <w:rsid w:val="00132F7F"/>
    <w:rsid w:val="00137CC5"/>
    <w:rsid w:val="00140E28"/>
    <w:rsid w:val="00144B9A"/>
    <w:rsid w:val="00144EE1"/>
    <w:rsid w:val="00145C7E"/>
    <w:rsid w:val="00150689"/>
    <w:rsid w:val="001506A9"/>
    <w:rsid w:val="00160CB5"/>
    <w:rsid w:val="00161781"/>
    <w:rsid w:val="0016579A"/>
    <w:rsid w:val="00172827"/>
    <w:rsid w:val="00174775"/>
    <w:rsid w:val="00176584"/>
    <w:rsid w:val="00196FA8"/>
    <w:rsid w:val="001A3677"/>
    <w:rsid w:val="001B3103"/>
    <w:rsid w:val="001B53DA"/>
    <w:rsid w:val="001B68D6"/>
    <w:rsid w:val="001B7315"/>
    <w:rsid w:val="001C0A23"/>
    <w:rsid w:val="001C119A"/>
    <w:rsid w:val="001C42DF"/>
    <w:rsid w:val="001C6F6F"/>
    <w:rsid w:val="001D4D4A"/>
    <w:rsid w:val="001D78BE"/>
    <w:rsid w:val="001E047B"/>
    <w:rsid w:val="001E56A1"/>
    <w:rsid w:val="001F1D45"/>
    <w:rsid w:val="001F24AC"/>
    <w:rsid w:val="001F6C3A"/>
    <w:rsid w:val="002051BE"/>
    <w:rsid w:val="00211C08"/>
    <w:rsid w:val="00212516"/>
    <w:rsid w:val="0021752F"/>
    <w:rsid w:val="00217599"/>
    <w:rsid w:val="00222F9E"/>
    <w:rsid w:val="00227916"/>
    <w:rsid w:val="002340D9"/>
    <w:rsid w:val="0023696F"/>
    <w:rsid w:val="00236A6E"/>
    <w:rsid w:val="00236D3C"/>
    <w:rsid w:val="00244AD3"/>
    <w:rsid w:val="002504F4"/>
    <w:rsid w:val="00253A5E"/>
    <w:rsid w:val="00263291"/>
    <w:rsid w:val="002648FB"/>
    <w:rsid w:val="002672C2"/>
    <w:rsid w:val="002734A1"/>
    <w:rsid w:val="0027412C"/>
    <w:rsid w:val="002818FE"/>
    <w:rsid w:val="00284124"/>
    <w:rsid w:val="0028565E"/>
    <w:rsid w:val="00285702"/>
    <w:rsid w:val="002875DC"/>
    <w:rsid w:val="00293354"/>
    <w:rsid w:val="00295C47"/>
    <w:rsid w:val="002A0242"/>
    <w:rsid w:val="002A68C3"/>
    <w:rsid w:val="002B3348"/>
    <w:rsid w:val="002B5830"/>
    <w:rsid w:val="002C053E"/>
    <w:rsid w:val="002C39E2"/>
    <w:rsid w:val="002C3C7E"/>
    <w:rsid w:val="002C428E"/>
    <w:rsid w:val="002C6FB3"/>
    <w:rsid w:val="002D716A"/>
    <w:rsid w:val="002E56E4"/>
    <w:rsid w:val="002E6FA8"/>
    <w:rsid w:val="002F2EB5"/>
    <w:rsid w:val="002F3DCD"/>
    <w:rsid w:val="002F5929"/>
    <w:rsid w:val="003200BF"/>
    <w:rsid w:val="00320D89"/>
    <w:rsid w:val="0032269D"/>
    <w:rsid w:val="00330393"/>
    <w:rsid w:val="003304D5"/>
    <w:rsid w:val="003312C9"/>
    <w:rsid w:val="00343CFB"/>
    <w:rsid w:val="00344DFF"/>
    <w:rsid w:val="00356F97"/>
    <w:rsid w:val="003614A1"/>
    <w:rsid w:val="0037397C"/>
    <w:rsid w:val="003802DE"/>
    <w:rsid w:val="00384A35"/>
    <w:rsid w:val="00385F76"/>
    <w:rsid w:val="00387C34"/>
    <w:rsid w:val="003A2E99"/>
    <w:rsid w:val="003A63D9"/>
    <w:rsid w:val="003A6E93"/>
    <w:rsid w:val="003A7037"/>
    <w:rsid w:val="003A7958"/>
    <w:rsid w:val="003B3045"/>
    <w:rsid w:val="003B3A7B"/>
    <w:rsid w:val="003C1F6B"/>
    <w:rsid w:val="003C2591"/>
    <w:rsid w:val="003C589C"/>
    <w:rsid w:val="003D5375"/>
    <w:rsid w:val="003D554B"/>
    <w:rsid w:val="003E536C"/>
    <w:rsid w:val="003E77D3"/>
    <w:rsid w:val="003E7B9F"/>
    <w:rsid w:val="003F371E"/>
    <w:rsid w:val="003F4CC7"/>
    <w:rsid w:val="003F624D"/>
    <w:rsid w:val="00400C9C"/>
    <w:rsid w:val="00403F43"/>
    <w:rsid w:val="00421614"/>
    <w:rsid w:val="00422C1A"/>
    <w:rsid w:val="00424C1E"/>
    <w:rsid w:val="004260CE"/>
    <w:rsid w:val="00435704"/>
    <w:rsid w:val="0043637A"/>
    <w:rsid w:val="004363C8"/>
    <w:rsid w:val="00440931"/>
    <w:rsid w:val="004416D1"/>
    <w:rsid w:val="00447735"/>
    <w:rsid w:val="004477A1"/>
    <w:rsid w:val="00450793"/>
    <w:rsid w:val="00452261"/>
    <w:rsid w:val="00454AA0"/>
    <w:rsid w:val="0046146C"/>
    <w:rsid w:val="004649EB"/>
    <w:rsid w:val="00464CEC"/>
    <w:rsid w:val="00474E88"/>
    <w:rsid w:val="00475287"/>
    <w:rsid w:val="00475903"/>
    <w:rsid w:val="00481175"/>
    <w:rsid w:val="00485699"/>
    <w:rsid w:val="004963A8"/>
    <w:rsid w:val="004A4FCF"/>
    <w:rsid w:val="004B075D"/>
    <w:rsid w:val="004B18EB"/>
    <w:rsid w:val="004B2F9E"/>
    <w:rsid w:val="004B4F53"/>
    <w:rsid w:val="004C353E"/>
    <w:rsid w:val="004C374F"/>
    <w:rsid w:val="004C4031"/>
    <w:rsid w:val="004C7488"/>
    <w:rsid w:val="004C75F3"/>
    <w:rsid w:val="004D0604"/>
    <w:rsid w:val="004D0CBC"/>
    <w:rsid w:val="004D1C23"/>
    <w:rsid w:val="004D34CB"/>
    <w:rsid w:val="004E2627"/>
    <w:rsid w:val="004E31F5"/>
    <w:rsid w:val="004E6E58"/>
    <w:rsid w:val="004F009E"/>
    <w:rsid w:val="004F7120"/>
    <w:rsid w:val="00501209"/>
    <w:rsid w:val="005024DB"/>
    <w:rsid w:val="005043F9"/>
    <w:rsid w:val="00504BD6"/>
    <w:rsid w:val="00506C5C"/>
    <w:rsid w:val="00507C6B"/>
    <w:rsid w:val="00510AFA"/>
    <w:rsid w:val="00514797"/>
    <w:rsid w:val="00520E3C"/>
    <w:rsid w:val="005238DF"/>
    <w:rsid w:val="00526322"/>
    <w:rsid w:val="0053504F"/>
    <w:rsid w:val="00536434"/>
    <w:rsid w:val="00537F94"/>
    <w:rsid w:val="00541E1B"/>
    <w:rsid w:val="00543B73"/>
    <w:rsid w:val="00551B5C"/>
    <w:rsid w:val="00556163"/>
    <w:rsid w:val="00561E1D"/>
    <w:rsid w:val="00566F6E"/>
    <w:rsid w:val="00570A94"/>
    <w:rsid w:val="0057240C"/>
    <w:rsid w:val="005746BE"/>
    <w:rsid w:val="00574A16"/>
    <w:rsid w:val="00580376"/>
    <w:rsid w:val="00584176"/>
    <w:rsid w:val="00591E03"/>
    <w:rsid w:val="00592CCA"/>
    <w:rsid w:val="00596A2E"/>
    <w:rsid w:val="005A35AC"/>
    <w:rsid w:val="005A538D"/>
    <w:rsid w:val="005A5760"/>
    <w:rsid w:val="005A6494"/>
    <w:rsid w:val="005A7CAA"/>
    <w:rsid w:val="005B6120"/>
    <w:rsid w:val="005C16CC"/>
    <w:rsid w:val="005C1BC3"/>
    <w:rsid w:val="005C229D"/>
    <w:rsid w:val="005C733C"/>
    <w:rsid w:val="005D4197"/>
    <w:rsid w:val="005D6355"/>
    <w:rsid w:val="005E0C04"/>
    <w:rsid w:val="005E4D70"/>
    <w:rsid w:val="005E6E04"/>
    <w:rsid w:val="005F1F73"/>
    <w:rsid w:val="005F2E10"/>
    <w:rsid w:val="005F4502"/>
    <w:rsid w:val="006002B5"/>
    <w:rsid w:val="00600754"/>
    <w:rsid w:val="006043DC"/>
    <w:rsid w:val="00604A3D"/>
    <w:rsid w:val="006202FE"/>
    <w:rsid w:val="00620978"/>
    <w:rsid w:val="00624821"/>
    <w:rsid w:val="00626592"/>
    <w:rsid w:val="00627B8A"/>
    <w:rsid w:val="0063142F"/>
    <w:rsid w:val="00632F44"/>
    <w:rsid w:val="00643BC5"/>
    <w:rsid w:val="006454B1"/>
    <w:rsid w:val="006463C3"/>
    <w:rsid w:val="00654E63"/>
    <w:rsid w:val="006558C2"/>
    <w:rsid w:val="0066039E"/>
    <w:rsid w:val="006643AC"/>
    <w:rsid w:val="00674813"/>
    <w:rsid w:val="00675FE3"/>
    <w:rsid w:val="006775C6"/>
    <w:rsid w:val="00681916"/>
    <w:rsid w:val="00693DA0"/>
    <w:rsid w:val="00696B02"/>
    <w:rsid w:val="006A2EAB"/>
    <w:rsid w:val="006A5C68"/>
    <w:rsid w:val="006A6FD8"/>
    <w:rsid w:val="006B0CF5"/>
    <w:rsid w:val="006B0E58"/>
    <w:rsid w:val="006B2113"/>
    <w:rsid w:val="006B45AD"/>
    <w:rsid w:val="006C5D63"/>
    <w:rsid w:val="006D4C23"/>
    <w:rsid w:val="006D73E1"/>
    <w:rsid w:val="006E4F95"/>
    <w:rsid w:val="006E7D06"/>
    <w:rsid w:val="006F202E"/>
    <w:rsid w:val="006F239C"/>
    <w:rsid w:val="006F2EFE"/>
    <w:rsid w:val="007065F9"/>
    <w:rsid w:val="0071388A"/>
    <w:rsid w:val="00723CED"/>
    <w:rsid w:val="00737D69"/>
    <w:rsid w:val="00741DA5"/>
    <w:rsid w:val="00763896"/>
    <w:rsid w:val="00767313"/>
    <w:rsid w:val="007748D9"/>
    <w:rsid w:val="00775C05"/>
    <w:rsid w:val="007762B2"/>
    <w:rsid w:val="0077667C"/>
    <w:rsid w:val="00780D1D"/>
    <w:rsid w:val="00784191"/>
    <w:rsid w:val="007A1C6C"/>
    <w:rsid w:val="007A2133"/>
    <w:rsid w:val="007A72E0"/>
    <w:rsid w:val="007B00E2"/>
    <w:rsid w:val="007B0B32"/>
    <w:rsid w:val="007C093B"/>
    <w:rsid w:val="007C4B71"/>
    <w:rsid w:val="007C4DB8"/>
    <w:rsid w:val="007D353B"/>
    <w:rsid w:val="007D46A1"/>
    <w:rsid w:val="007D51A4"/>
    <w:rsid w:val="007E0EC2"/>
    <w:rsid w:val="007E4AAF"/>
    <w:rsid w:val="007F0A73"/>
    <w:rsid w:val="007F0F7A"/>
    <w:rsid w:val="007F25F5"/>
    <w:rsid w:val="007F3780"/>
    <w:rsid w:val="007F651A"/>
    <w:rsid w:val="00800906"/>
    <w:rsid w:val="008067A0"/>
    <w:rsid w:val="00807BEE"/>
    <w:rsid w:val="00807EBD"/>
    <w:rsid w:val="00810D9B"/>
    <w:rsid w:val="008134D5"/>
    <w:rsid w:val="00813D34"/>
    <w:rsid w:val="00814B76"/>
    <w:rsid w:val="008166D2"/>
    <w:rsid w:val="00821746"/>
    <w:rsid w:val="00827A88"/>
    <w:rsid w:val="00831FF5"/>
    <w:rsid w:val="008364D1"/>
    <w:rsid w:val="00840DF4"/>
    <w:rsid w:val="008470DD"/>
    <w:rsid w:val="008514B0"/>
    <w:rsid w:val="00851F96"/>
    <w:rsid w:val="008522BC"/>
    <w:rsid w:val="00864CB6"/>
    <w:rsid w:val="008651F2"/>
    <w:rsid w:val="008660F8"/>
    <w:rsid w:val="008734B9"/>
    <w:rsid w:val="008822C4"/>
    <w:rsid w:val="00882527"/>
    <w:rsid w:val="00886810"/>
    <w:rsid w:val="00890315"/>
    <w:rsid w:val="008928E0"/>
    <w:rsid w:val="00895FBC"/>
    <w:rsid w:val="00897F90"/>
    <w:rsid w:val="008A5A8F"/>
    <w:rsid w:val="008A6851"/>
    <w:rsid w:val="008B608C"/>
    <w:rsid w:val="008C15E1"/>
    <w:rsid w:val="008D0CFD"/>
    <w:rsid w:val="008D179C"/>
    <w:rsid w:val="008D708E"/>
    <w:rsid w:val="008E2202"/>
    <w:rsid w:val="008F0831"/>
    <w:rsid w:val="008F1280"/>
    <w:rsid w:val="008F47F8"/>
    <w:rsid w:val="008F6574"/>
    <w:rsid w:val="00900531"/>
    <w:rsid w:val="009026C0"/>
    <w:rsid w:val="00916203"/>
    <w:rsid w:val="009173EE"/>
    <w:rsid w:val="00922FEC"/>
    <w:rsid w:val="00927C9F"/>
    <w:rsid w:val="00942678"/>
    <w:rsid w:val="00947EA6"/>
    <w:rsid w:val="00951B83"/>
    <w:rsid w:val="0095410F"/>
    <w:rsid w:val="0096354E"/>
    <w:rsid w:val="00965072"/>
    <w:rsid w:val="009670FE"/>
    <w:rsid w:val="00973401"/>
    <w:rsid w:val="0098770C"/>
    <w:rsid w:val="00990605"/>
    <w:rsid w:val="00991D21"/>
    <w:rsid w:val="00992A8B"/>
    <w:rsid w:val="009A66EA"/>
    <w:rsid w:val="009B1AE2"/>
    <w:rsid w:val="009B7ACE"/>
    <w:rsid w:val="009C0EE9"/>
    <w:rsid w:val="009C35D3"/>
    <w:rsid w:val="009D4334"/>
    <w:rsid w:val="009D6C66"/>
    <w:rsid w:val="009D7589"/>
    <w:rsid w:val="009E159C"/>
    <w:rsid w:val="009E6328"/>
    <w:rsid w:val="009E68FD"/>
    <w:rsid w:val="009E7BC1"/>
    <w:rsid w:val="009F5AF5"/>
    <w:rsid w:val="00A02FE2"/>
    <w:rsid w:val="00A1125A"/>
    <w:rsid w:val="00A1344F"/>
    <w:rsid w:val="00A27E1F"/>
    <w:rsid w:val="00A303C8"/>
    <w:rsid w:val="00A35621"/>
    <w:rsid w:val="00A35D58"/>
    <w:rsid w:val="00A36F51"/>
    <w:rsid w:val="00A46CD8"/>
    <w:rsid w:val="00A541AF"/>
    <w:rsid w:val="00A65311"/>
    <w:rsid w:val="00A700FD"/>
    <w:rsid w:val="00A80A01"/>
    <w:rsid w:val="00A82122"/>
    <w:rsid w:val="00A85E31"/>
    <w:rsid w:val="00A87E7B"/>
    <w:rsid w:val="00A91911"/>
    <w:rsid w:val="00A956F9"/>
    <w:rsid w:val="00AA3F2B"/>
    <w:rsid w:val="00AB6328"/>
    <w:rsid w:val="00AC2FF1"/>
    <w:rsid w:val="00AC50B2"/>
    <w:rsid w:val="00AC52FD"/>
    <w:rsid w:val="00AC62DF"/>
    <w:rsid w:val="00AD152B"/>
    <w:rsid w:val="00AD1996"/>
    <w:rsid w:val="00AD3FF9"/>
    <w:rsid w:val="00AD7391"/>
    <w:rsid w:val="00AE508E"/>
    <w:rsid w:val="00AE56B0"/>
    <w:rsid w:val="00AF1F4B"/>
    <w:rsid w:val="00AF257C"/>
    <w:rsid w:val="00AF3648"/>
    <w:rsid w:val="00B023C8"/>
    <w:rsid w:val="00B11087"/>
    <w:rsid w:val="00B11559"/>
    <w:rsid w:val="00B15193"/>
    <w:rsid w:val="00B154D9"/>
    <w:rsid w:val="00B17B6E"/>
    <w:rsid w:val="00B23356"/>
    <w:rsid w:val="00B2484C"/>
    <w:rsid w:val="00B25368"/>
    <w:rsid w:val="00B3676D"/>
    <w:rsid w:val="00B419B2"/>
    <w:rsid w:val="00B4362A"/>
    <w:rsid w:val="00B4473F"/>
    <w:rsid w:val="00B45F5B"/>
    <w:rsid w:val="00B4723A"/>
    <w:rsid w:val="00B53F1B"/>
    <w:rsid w:val="00B56851"/>
    <w:rsid w:val="00B61A56"/>
    <w:rsid w:val="00B61D75"/>
    <w:rsid w:val="00B63338"/>
    <w:rsid w:val="00B812D1"/>
    <w:rsid w:val="00B82E9F"/>
    <w:rsid w:val="00B83866"/>
    <w:rsid w:val="00B84149"/>
    <w:rsid w:val="00B85B09"/>
    <w:rsid w:val="00B866A2"/>
    <w:rsid w:val="00B90196"/>
    <w:rsid w:val="00B94F4E"/>
    <w:rsid w:val="00B97564"/>
    <w:rsid w:val="00BA3999"/>
    <w:rsid w:val="00BA3F51"/>
    <w:rsid w:val="00BB0105"/>
    <w:rsid w:val="00BB6F22"/>
    <w:rsid w:val="00BC2811"/>
    <w:rsid w:val="00BC371E"/>
    <w:rsid w:val="00BD58A2"/>
    <w:rsid w:val="00BD614A"/>
    <w:rsid w:val="00BE51AA"/>
    <w:rsid w:val="00BF26D3"/>
    <w:rsid w:val="00BF27F3"/>
    <w:rsid w:val="00BF44E8"/>
    <w:rsid w:val="00BF4805"/>
    <w:rsid w:val="00C00955"/>
    <w:rsid w:val="00C01EC1"/>
    <w:rsid w:val="00C01FE1"/>
    <w:rsid w:val="00C02BE5"/>
    <w:rsid w:val="00C05AFB"/>
    <w:rsid w:val="00C0765F"/>
    <w:rsid w:val="00C151BD"/>
    <w:rsid w:val="00C24FDC"/>
    <w:rsid w:val="00C25BF2"/>
    <w:rsid w:val="00C26934"/>
    <w:rsid w:val="00C34CFB"/>
    <w:rsid w:val="00C36CD1"/>
    <w:rsid w:val="00C432BB"/>
    <w:rsid w:val="00C45D75"/>
    <w:rsid w:val="00C547F6"/>
    <w:rsid w:val="00C60353"/>
    <w:rsid w:val="00C60B46"/>
    <w:rsid w:val="00C6333F"/>
    <w:rsid w:val="00C82730"/>
    <w:rsid w:val="00C829CC"/>
    <w:rsid w:val="00C86BF4"/>
    <w:rsid w:val="00C907A0"/>
    <w:rsid w:val="00C9142B"/>
    <w:rsid w:val="00C93B1C"/>
    <w:rsid w:val="00C94B1C"/>
    <w:rsid w:val="00C96256"/>
    <w:rsid w:val="00C963F0"/>
    <w:rsid w:val="00CB05B1"/>
    <w:rsid w:val="00CB4A31"/>
    <w:rsid w:val="00CB51A5"/>
    <w:rsid w:val="00CC08D5"/>
    <w:rsid w:val="00CC2C95"/>
    <w:rsid w:val="00CC79A6"/>
    <w:rsid w:val="00CE71F7"/>
    <w:rsid w:val="00CF44A5"/>
    <w:rsid w:val="00D0033F"/>
    <w:rsid w:val="00D00464"/>
    <w:rsid w:val="00D010D1"/>
    <w:rsid w:val="00D02D6B"/>
    <w:rsid w:val="00D060FA"/>
    <w:rsid w:val="00D11C90"/>
    <w:rsid w:val="00D12789"/>
    <w:rsid w:val="00D17CD8"/>
    <w:rsid w:val="00D2035A"/>
    <w:rsid w:val="00D22834"/>
    <w:rsid w:val="00D24E4E"/>
    <w:rsid w:val="00D255E9"/>
    <w:rsid w:val="00D2772E"/>
    <w:rsid w:val="00D362C1"/>
    <w:rsid w:val="00D4193C"/>
    <w:rsid w:val="00D43C23"/>
    <w:rsid w:val="00D4618C"/>
    <w:rsid w:val="00D461EF"/>
    <w:rsid w:val="00D46671"/>
    <w:rsid w:val="00D503D3"/>
    <w:rsid w:val="00D50C20"/>
    <w:rsid w:val="00D61746"/>
    <w:rsid w:val="00D76857"/>
    <w:rsid w:val="00D80528"/>
    <w:rsid w:val="00D82A52"/>
    <w:rsid w:val="00D83731"/>
    <w:rsid w:val="00D8573E"/>
    <w:rsid w:val="00D9038D"/>
    <w:rsid w:val="00D904A5"/>
    <w:rsid w:val="00D941F2"/>
    <w:rsid w:val="00D94589"/>
    <w:rsid w:val="00D9751D"/>
    <w:rsid w:val="00DA1CA5"/>
    <w:rsid w:val="00DA2994"/>
    <w:rsid w:val="00DA63FF"/>
    <w:rsid w:val="00DA640C"/>
    <w:rsid w:val="00DB4E02"/>
    <w:rsid w:val="00DC385D"/>
    <w:rsid w:val="00DD6844"/>
    <w:rsid w:val="00DD79DE"/>
    <w:rsid w:val="00DE0EF0"/>
    <w:rsid w:val="00DE2363"/>
    <w:rsid w:val="00DE39CB"/>
    <w:rsid w:val="00DE3D05"/>
    <w:rsid w:val="00DE5E6F"/>
    <w:rsid w:val="00DE64ED"/>
    <w:rsid w:val="00DE72D2"/>
    <w:rsid w:val="00DE7A12"/>
    <w:rsid w:val="00DF264C"/>
    <w:rsid w:val="00DF273A"/>
    <w:rsid w:val="00DF6436"/>
    <w:rsid w:val="00DF7BAD"/>
    <w:rsid w:val="00E0026F"/>
    <w:rsid w:val="00E00883"/>
    <w:rsid w:val="00E055B2"/>
    <w:rsid w:val="00E07110"/>
    <w:rsid w:val="00E103CF"/>
    <w:rsid w:val="00E12C42"/>
    <w:rsid w:val="00E15310"/>
    <w:rsid w:val="00E244C2"/>
    <w:rsid w:val="00E26E72"/>
    <w:rsid w:val="00E35278"/>
    <w:rsid w:val="00E376BD"/>
    <w:rsid w:val="00E511FE"/>
    <w:rsid w:val="00E53D6C"/>
    <w:rsid w:val="00E65E7E"/>
    <w:rsid w:val="00E73DAA"/>
    <w:rsid w:val="00E772AF"/>
    <w:rsid w:val="00E81D5C"/>
    <w:rsid w:val="00E8799C"/>
    <w:rsid w:val="00E9120E"/>
    <w:rsid w:val="00E924E6"/>
    <w:rsid w:val="00E925CF"/>
    <w:rsid w:val="00E92D0E"/>
    <w:rsid w:val="00EA25FC"/>
    <w:rsid w:val="00EA2F5E"/>
    <w:rsid w:val="00EA5ADB"/>
    <w:rsid w:val="00EA6FBB"/>
    <w:rsid w:val="00EA7C0B"/>
    <w:rsid w:val="00EB0A90"/>
    <w:rsid w:val="00EB2251"/>
    <w:rsid w:val="00EB45D7"/>
    <w:rsid w:val="00EB5D5F"/>
    <w:rsid w:val="00EC50DD"/>
    <w:rsid w:val="00ED3626"/>
    <w:rsid w:val="00ED5D6B"/>
    <w:rsid w:val="00EE21A1"/>
    <w:rsid w:val="00EE4016"/>
    <w:rsid w:val="00EF63DD"/>
    <w:rsid w:val="00EF70FE"/>
    <w:rsid w:val="00F019F5"/>
    <w:rsid w:val="00F01D73"/>
    <w:rsid w:val="00F05F83"/>
    <w:rsid w:val="00F12C6B"/>
    <w:rsid w:val="00F136BB"/>
    <w:rsid w:val="00F20597"/>
    <w:rsid w:val="00F311EE"/>
    <w:rsid w:val="00F333F7"/>
    <w:rsid w:val="00F3406B"/>
    <w:rsid w:val="00F40468"/>
    <w:rsid w:val="00F455DB"/>
    <w:rsid w:val="00F56958"/>
    <w:rsid w:val="00F658D0"/>
    <w:rsid w:val="00F757A0"/>
    <w:rsid w:val="00F87C6D"/>
    <w:rsid w:val="00F9215A"/>
    <w:rsid w:val="00F93A74"/>
    <w:rsid w:val="00F95ABA"/>
    <w:rsid w:val="00FA3A4A"/>
    <w:rsid w:val="00FA526C"/>
    <w:rsid w:val="00FA7DA9"/>
    <w:rsid w:val="00FB129F"/>
    <w:rsid w:val="00FB551A"/>
    <w:rsid w:val="00FB641E"/>
    <w:rsid w:val="00FD562D"/>
    <w:rsid w:val="00FD7067"/>
    <w:rsid w:val="00FE2F28"/>
    <w:rsid w:val="00FE62BB"/>
    <w:rsid w:val="00FE7842"/>
    <w:rsid w:val="00FF552C"/>
    <w:rsid w:val="00FF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stroke endarrow="block"/>
    </o:shapedefaults>
    <o:shapelayout v:ext="edit">
      <o:idmap v:ext="edit" data="1"/>
    </o:shapelayout>
  </w:shapeDefaults>
  <w:decimalSymbol w:val="."/>
  <w:listSeparator w:val=","/>
  <w15:chartTrackingRefBased/>
  <w15:docId w15:val="{6B5C18AE-7A5B-401E-AE90-8A3FA4A67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napToGrid w:val="0"/>
      <w:color w:val="000000"/>
      <w:sz w:val="4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i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eastAsia="Times New Roman"/>
      <w:b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TimeH" w:eastAsia="Times New Roman" w:hAnsi=".VnTimeH"/>
      <w:b/>
      <w:sz w:val="28"/>
    </w:rPr>
  </w:style>
  <w:style w:type="paragraph" w:styleId="Heading5">
    <w:name w:val="heading 5"/>
    <w:basedOn w:val="Normal"/>
    <w:next w:val="Normal"/>
    <w:qFormat/>
    <w:pPr>
      <w:keepNext/>
      <w:tabs>
        <w:tab w:val="left" w:pos="1418"/>
      </w:tabs>
      <w:spacing w:line="360" w:lineRule="auto"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sz w:val="27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dr w:val="single" w:sz="4" w:space="0" w:color="auto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1418"/>
      </w:tabs>
      <w:spacing w:line="360" w:lineRule="auto"/>
      <w:jc w:val="center"/>
      <w:outlineLvl w:val="7"/>
    </w:pPr>
    <w:rPr>
      <w:rFonts w:ascii=".VnTimeH" w:hAnsi=".VnTimeH"/>
      <w:b/>
      <w:sz w:val="22"/>
      <w:lang w:val="x-none" w:eastAsia="x-none"/>
    </w:rPr>
  </w:style>
  <w:style w:type="paragraph" w:styleId="Heading9">
    <w:name w:val="heading 9"/>
    <w:basedOn w:val="Normal"/>
    <w:next w:val="Normal"/>
    <w:qFormat/>
    <w:rsid w:val="00100D4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284"/>
      <w:jc w:val="both"/>
    </w:pPr>
  </w:style>
  <w:style w:type="paragraph" w:styleId="BodyText">
    <w:name w:val="Body Text"/>
    <w:basedOn w:val="Normal"/>
    <w:pPr>
      <w:jc w:val="center"/>
    </w:pPr>
    <w:rPr>
      <w:snapToGrid w:val="0"/>
      <w:color w:val="000000"/>
      <w:sz w:val="40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2">
    <w:name w:val="Body Text 2"/>
    <w:basedOn w:val="Normal"/>
    <w:pPr>
      <w:jc w:val="center"/>
    </w:pPr>
    <w:rPr>
      <w:snapToGrid w:val="0"/>
      <w:color w:val="000000"/>
    </w:rPr>
  </w:style>
  <w:style w:type="paragraph" w:styleId="BodyTextIndent2">
    <w:name w:val="Body Text Indent 2"/>
    <w:basedOn w:val="Normal"/>
    <w:pPr>
      <w:ind w:left="709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3">
    <w:name w:val="Body Text Indent 3"/>
    <w:basedOn w:val="Normal"/>
    <w:rsid w:val="00100D4D"/>
    <w:pPr>
      <w:spacing w:after="120"/>
      <w:ind w:left="360"/>
    </w:pPr>
    <w:rPr>
      <w:sz w:val="16"/>
      <w:szCs w:val="16"/>
    </w:rPr>
  </w:style>
  <w:style w:type="character" w:styleId="Emphasis">
    <w:name w:val="Emphasis"/>
    <w:qFormat/>
    <w:rsid w:val="00034035"/>
    <w:rPr>
      <w:i/>
      <w:iCs/>
    </w:rPr>
  </w:style>
  <w:style w:type="character" w:styleId="Strong">
    <w:name w:val="Strong"/>
    <w:qFormat/>
    <w:rsid w:val="00034035"/>
    <w:rPr>
      <w:b/>
      <w:bCs/>
    </w:rPr>
  </w:style>
  <w:style w:type="paragraph" w:styleId="BalloonText">
    <w:name w:val="Balloon Text"/>
    <w:basedOn w:val="Normal"/>
    <w:link w:val="BalloonTextChar"/>
    <w:rsid w:val="00033FD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3FD7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033FD7"/>
    <w:rPr>
      <w:rFonts w:ascii=".VnTime" w:hAnsi=".VnTime"/>
      <w:sz w:val="24"/>
    </w:rPr>
  </w:style>
  <w:style w:type="table" w:styleId="TableGrid">
    <w:name w:val="Table Grid"/>
    <w:basedOn w:val="TableNormal"/>
    <w:rsid w:val="008928E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4E31F5"/>
    <w:pPr>
      <w:spacing w:before="100" w:beforeAutospacing="1" w:after="100" w:afterAutospacing="1"/>
    </w:pPr>
    <w:rPr>
      <w:rFonts w:ascii="Times New Roman" w:eastAsia="Times New Roman" w:hAnsi="Times New Roman"/>
      <w:szCs w:val="24"/>
      <w:lang w:val="vi-VN" w:eastAsia="vi-VN"/>
    </w:rPr>
  </w:style>
  <w:style w:type="character" w:customStyle="1" w:styleId="Heading8Char">
    <w:name w:val="Heading 8 Char"/>
    <w:link w:val="Heading8"/>
    <w:rsid w:val="000E2FE5"/>
    <w:rPr>
      <w:rFonts w:ascii=".VnTimeH" w:hAnsi=".VnTimeH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8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3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BAY\stripp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39AB6-A3E7-49BC-BF61-59B00E81B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stripping.dot</Template>
  <TotalTime>39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CONTENTS</vt:lpstr>
    </vt:vector>
  </TitlesOfParts>
  <Company>CMC  Co., Ltd</Company>
  <LinksUpToDate>false</LinksUpToDate>
  <CharactersWithSpaces>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CONTENTS</dc:title>
  <dc:subject/>
  <dc:creator>Product</dc:creator>
  <cp:keywords/>
  <cp:lastModifiedBy>9999</cp:lastModifiedBy>
  <cp:revision>15</cp:revision>
  <cp:lastPrinted>2010-11-19T08:33:00Z</cp:lastPrinted>
  <dcterms:created xsi:type="dcterms:W3CDTF">2021-08-20T02:26:00Z</dcterms:created>
  <dcterms:modified xsi:type="dcterms:W3CDTF">2021-08-31T10:46:00Z</dcterms:modified>
</cp:coreProperties>
</file>